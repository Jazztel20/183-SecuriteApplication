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57CE" w14:textId="700536FA" w:rsidR="003F114A" w:rsidRDefault="007363BE" w:rsidP="00BA1388">
      <w:pPr>
        <w:pStyle w:val="Titre"/>
        <w:rPr>
          <w:rFonts w:eastAsia="Times New Roman"/>
          <w:color w:val="FF0000"/>
          <w:lang w:val="en-US" w:eastAsia="fr-CH"/>
        </w:rPr>
      </w:pPr>
      <w:r>
        <w:rPr>
          <w:rFonts w:eastAsia="Times New Roman"/>
          <w:color w:val="FF0000"/>
          <w:lang w:val="en-US" w:eastAsia="fr-CH"/>
        </w:rPr>
        <w:t>Cross-Site Scripting (XSS)</w:t>
      </w:r>
    </w:p>
    <w:p w14:paraId="40948A6F" w14:textId="0DA9BF78" w:rsidR="00BA1388" w:rsidRPr="003F114A" w:rsidRDefault="00BA1388" w:rsidP="00BA1388">
      <w:pPr>
        <w:pStyle w:val="Titre"/>
        <w:rPr>
          <w:rFonts w:eastAsia="Times New Roman"/>
          <w:color w:val="FF0000"/>
          <w:lang w:val="en-US" w:eastAsia="fr-CH"/>
        </w:rPr>
      </w:pPr>
    </w:p>
    <w:p w14:paraId="1D8FABE1" w14:textId="77777777" w:rsidR="00BA1388" w:rsidRPr="003F114A" w:rsidRDefault="00BA1388" w:rsidP="00BA1388">
      <w:pPr>
        <w:rPr>
          <w:lang w:val="en-US"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4DB77787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BC18B4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3B086FD8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5F02F69C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1271498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F1E0DC5" w14:textId="53767494" w:rsidR="00BA1388" w:rsidRPr="00BA1388" w:rsidRDefault="00A718B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Repérer des vulnérabilités dans un code et les corriger</w:t>
            </w:r>
            <w:r w:rsidR="00FC5823" w:rsidRPr="00FC5823">
              <w:rPr>
                <w:lang w:val="fr-FR" w:eastAsia="fr-CH"/>
              </w:rPr>
              <w:t>.</w:t>
            </w:r>
          </w:p>
        </w:tc>
      </w:tr>
      <w:tr w:rsidR="007C1D70" w:rsidRPr="00BA1388" w14:paraId="4A94AA2F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FBBB9C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D2F1D8" w14:textId="6D958A62" w:rsidR="00911350" w:rsidRPr="00911350" w:rsidRDefault="00A718B7" w:rsidP="00911350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Mettre en place les bonnes pratiques pour se prémunir d’une attaque XSS</w:t>
            </w:r>
            <w:r w:rsidR="00523848" w:rsidRPr="00BA1388">
              <w:rPr>
                <w:lang w:eastAsia="fr-CH"/>
              </w:rPr>
              <w:t> </w:t>
            </w:r>
          </w:p>
        </w:tc>
      </w:tr>
      <w:tr w:rsidR="007C1D70" w:rsidRPr="00BA1388" w14:paraId="2F6E64BE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451A830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0BAE0E7C" w14:textId="58917E87" w:rsidR="00BA1388" w:rsidRPr="00BA1388" w:rsidRDefault="001252E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60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3F5DC50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391BA19E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4140702" w14:textId="2B288FD2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szCs w:val="24"/>
                <w:lang w:eastAsia="fr-CH"/>
              </w:rPr>
              <w:t>C:\Docker</w:t>
            </w:r>
          </w:p>
        </w:tc>
      </w:tr>
      <w:tr w:rsidR="007C1D70" w:rsidRPr="001252E7" w14:paraId="3405DA0B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B5D37CD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51FC030C" w14:textId="7C5C0DCF" w:rsidR="001252E7" w:rsidRPr="001E5C59" w:rsidRDefault="001252E7" w:rsidP="00BA1388">
            <w:pPr>
              <w:rPr>
                <w:rFonts w:cs="Arial"/>
                <w:szCs w:val="24"/>
                <w:lang w:eastAsia="fr-CH"/>
              </w:rPr>
            </w:pPr>
            <w:r w:rsidRPr="001E5C59">
              <w:rPr>
                <w:rFonts w:cs="Arial"/>
                <w:szCs w:val="24"/>
                <w:lang w:eastAsia="fr-CH"/>
              </w:rPr>
              <w:t>E-183-ALL-XSS-http-payload.zip</w:t>
            </w:r>
          </w:p>
          <w:p w14:paraId="1232702B" w14:textId="53D5F3EF" w:rsidR="00BA1388" w:rsidRPr="001252E7" w:rsidRDefault="001252E7" w:rsidP="00BA1388">
            <w:pPr>
              <w:rPr>
                <w:rFonts w:cs="Arial"/>
                <w:szCs w:val="24"/>
                <w:lang w:val="de-CH" w:eastAsia="fr-CH"/>
              </w:rPr>
            </w:pPr>
            <w:r w:rsidRPr="001252E7">
              <w:rPr>
                <w:rFonts w:cs="Arial"/>
                <w:szCs w:val="24"/>
                <w:lang w:val="de-CH" w:eastAsia="fr-CH"/>
              </w:rPr>
              <w:t>E-183-ALL-XSS-stored.zip</w:t>
            </w:r>
          </w:p>
        </w:tc>
      </w:tr>
      <w:tr w:rsidR="007C1D70" w:rsidRPr="00BA1388" w14:paraId="120D9A79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F8AA937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8A9F4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5ADFB1E1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EEBDD77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299BD8FA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</w:tbl>
    <w:p w14:paraId="3D635F7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ascii="Century Gothic" w:eastAsia="Times New Roman" w:hAnsi="Century Gothic" w:cs="Times New Roman"/>
          <w:lang w:eastAsia="fr-CH"/>
        </w:rPr>
        <w:t> </w:t>
      </w:r>
    </w:p>
    <w:p w14:paraId="285361E8" w14:textId="77777777" w:rsidR="007C1D70" w:rsidRDefault="007C1D70">
      <w:pPr>
        <w:spacing w:line="259" w:lineRule="auto"/>
      </w:pPr>
      <w:r>
        <w:br w:type="page"/>
      </w:r>
    </w:p>
    <w:p w14:paraId="21DFC1CC" w14:textId="0F00658E" w:rsidR="006B1017" w:rsidRPr="007C1D70" w:rsidRDefault="007C1D70" w:rsidP="007C1D70">
      <w:pPr>
        <w:pStyle w:val="Titre1"/>
      </w:pPr>
      <w:r w:rsidRPr="007C1D70">
        <w:lastRenderedPageBreak/>
        <w:t>Informations générales</w:t>
      </w:r>
    </w:p>
    <w:p w14:paraId="4B00E564" w14:textId="7FF2D873" w:rsidR="00F74E57" w:rsidRDefault="00B63BC0" w:rsidP="001E55B9">
      <w:r>
        <w:t xml:space="preserve">Le but de cet exercice est de </w:t>
      </w:r>
      <w:r w:rsidR="00B02BDE">
        <w:t>se</w:t>
      </w:r>
      <w:r>
        <w:t xml:space="preserve"> </w:t>
      </w:r>
      <w:r w:rsidR="007363BE">
        <w:t xml:space="preserve">mettre face à un code ayant </w:t>
      </w:r>
      <w:r w:rsidR="001E55B9">
        <w:t>des failles de sécurité (vulnérable face à XSS).</w:t>
      </w:r>
    </w:p>
    <w:p w14:paraId="1E00EE5B" w14:textId="528996C3" w:rsidR="001E55B9" w:rsidRDefault="00A5778D" w:rsidP="001E55B9">
      <w:r>
        <w:t>Cet exercice contient deux parties</w:t>
      </w:r>
      <w:r w:rsidR="00587D45">
        <w:t> :</w:t>
      </w:r>
    </w:p>
    <w:p w14:paraId="59711CF4" w14:textId="3EC69684" w:rsidR="00587D45" w:rsidRDefault="00587D45" w:rsidP="00587D45">
      <w:pPr>
        <w:pStyle w:val="Paragraphedeliste"/>
        <w:numPr>
          <w:ilvl w:val="0"/>
          <w:numId w:val="8"/>
        </w:numPr>
      </w:pPr>
      <w:r>
        <w:t xml:space="preserve">Faille XSS avec surcharge </w:t>
      </w:r>
      <w:r w:rsidR="00230A91">
        <w:t>http</w:t>
      </w:r>
    </w:p>
    <w:p w14:paraId="4F255EAF" w14:textId="592D00AE" w:rsidR="001E55B9" w:rsidRDefault="00230A91" w:rsidP="001E55B9">
      <w:pPr>
        <w:pStyle w:val="Paragraphedeliste"/>
        <w:numPr>
          <w:ilvl w:val="0"/>
          <w:numId w:val="8"/>
        </w:numPr>
      </w:pPr>
      <w:r>
        <w:t>Faille XSS stockée</w:t>
      </w:r>
    </w:p>
    <w:p w14:paraId="2A9FE7D6" w14:textId="148B829C" w:rsidR="00587D45" w:rsidRDefault="00587D45" w:rsidP="001E55B9">
      <w:r>
        <w:t>Il y aura donc deux environnement Docker à déployer</w:t>
      </w:r>
      <w:r w:rsidR="002F0196">
        <w:t> :</w:t>
      </w:r>
    </w:p>
    <w:p w14:paraId="5A034D60" w14:textId="79603274" w:rsidR="00230A91" w:rsidRDefault="00230A91" w:rsidP="00230A91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</w:t>
      </w:r>
      <w:r>
        <w:t>http-payload.zip</w:t>
      </w:r>
    </w:p>
    <w:p w14:paraId="24462DFA" w14:textId="0AD2F4BA" w:rsidR="000865EE" w:rsidRDefault="00212D86" w:rsidP="00212D86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docker-xss-stored</w:t>
      </w:r>
      <w:r>
        <w:t>.zip</w:t>
      </w:r>
    </w:p>
    <w:p w14:paraId="7AD3A1A9" w14:textId="59B89B28" w:rsidR="00114185" w:rsidRPr="00114185" w:rsidRDefault="002F0196" w:rsidP="00BC3238">
      <w:pPr>
        <w:pStyle w:val="Titre1"/>
      </w:pPr>
      <w:r>
        <w:t>Questions</w:t>
      </w:r>
    </w:p>
    <w:p w14:paraId="6DE25CDB" w14:textId="6C92C0AF" w:rsidR="000865EE" w:rsidRDefault="00114185" w:rsidP="000865EE">
      <w:pPr>
        <w:pStyle w:val="Titre2"/>
      </w:pPr>
      <w:r>
        <w:t>Défini</w:t>
      </w:r>
      <w:r w:rsidR="00B02BDE">
        <w:t xml:space="preserve">r </w:t>
      </w:r>
      <w:r>
        <w:t>en quoi consiste l’échappement de caractères et quel est son but</w:t>
      </w:r>
    </w:p>
    <w:p w14:paraId="3712F165" w14:textId="23979450" w:rsidR="005F250E" w:rsidRDefault="00704498" w:rsidP="004E3404">
      <w:pPr>
        <w:tabs>
          <w:tab w:val="left" w:leader="dot" w:pos="9072"/>
        </w:tabs>
      </w:pPr>
      <w:r>
        <w:t xml:space="preserve">Il consiste à "transformer" des caractères qui peuvent être considérés comme malveillants dans un certain contexte. </w:t>
      </w:r>
      <w:proofErr w:type="gramStart"/>
      <w:r>
        <w:t>Ex:</w:t>
      </w:r>
      <w:proofErr w:type="gramEnd"/>
      <w:r>
        <w:t xml:space="preserve"> le caractère &lt; est souvent considéré comme une balise ouvrante en javascript lors des attaques XSS. </w:t>
      </w:r>
      <w:r w:rsidR="00710651">
        <w:t xml:space="preserve">On le transforme alors en </w:t>
      </w:r>
      <w:r w:rsidR="00B9261E">
        <w:t>&amp;</w:t>
      </w:r>
      <w:proofErr w:type="spellStart"/>
      <w:r w:rsidR="00EE18B1">
        <w:t>lt</w:t>
      </w:r>
      <w:proofErr w:type="spellEnd"/>
      <w:r w:rsidR="00EE18B1">
        <w:t xml:space="preserve"> ou %3</w:t>
      </w:r>
      <w:r w:rsidR="004E3404">
        <w:t>C.</w:t>
      </w:r>
    </w:p>
    <w:p w14:paraId="7326633F" w14:textId="77777777" w:rsidR="00B02BDE" w:rsidRDefault="00B02BDE">
      <w:pPr>
        <w:spacing w:line="259" w:lineRule="auto"/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>
        <w:br w:type="page"/>
      </w:r>
    </w:p>
    <w:p w14:paraId="7388165E" w14:textId="009870A7" w:rsidR="00114185" w:rsidRDefault="00E208B6" w:rsidP="00114185">
      <w:pPr>
        <w:pStyle w:val="Titre2"/>
      </w:pPr>
      <w:r>
        <w:lastRenderedPageBreak/>
        <w:t>Donne</w:t>
      </w:r>
      <w:r w:rsidR="0059460B">
        <w:t>r</w:t>
      </w:r>
      <w:r>
        <w:t xml:space="preserve"> quelques caractères courants à échapper (ASCII + UTF8)</w:t>
      </w:r>
    </w:p>
    <w:p w14:paraId="5DB43754" w14:textId="1A1E9D70" w:rsidR="001E5C59" w:rsidRDefault="001E5C59" w:rsidP="001E5C59">
      <w:r>
        <w:t>A l’aide de la table ASCII suivante</w:t>
      </w:r>
      <w:r w:rsidR="005F250E">
        <w:t xml:space="preserve">, </w:t>
      </w:r>
      <w:r w:rsidR="00B02BDE">
        <w:t>sélectionner</w:t>
      </w:r>
      <w:r w:rsidR="005F250E">
        <w:t xml:space="preserve"> </w:t>
      </w:r>
      <w:r w:rsidR="00A41719">
        <w:t>6 caractères courants à échapper.</w:t>
      </w:r>
    </w:p>
    <w:p w14:paraId="52B47876" w14:textId="01CD81CC" w:rsidR="001E5C59" w:rsidRDefault="001E5C59" w:rsidP="001E5C59">
      <w:r>
        <w:rPr>
          <w:noProof/>
        </w:rPr>
        <w:drawing>
          <wp:inline distT="0" distB="0" distL="0" distR="0" wp14:anchorId="2508F6CF" wp14:editId="2A141EA5">
            <wp:extent cx="5731510" cy="4086860"/>
            <wp:effectExtent l="0" t="0" r="2540" b="8890"/>
            <wp:docPr id="497405986" name="Picture 1" descr="A table of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5986" name="Picture 1" descr="A table of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4368" w14:textId="3682DFB7" w:rsidR="00A41719" w:rsidRDefault="00D97D0A" w:rsidP="001E5C59">
      <w:r>
        <w:t>S</w:t>
      </w:r>
      <w:r w:rsidR="00A41719">
        <w:t>ymbole et le caractère échappé (en y incluant le symbole d’échappement)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2BDE" w14:paraId="4412EC6E" w14:textId="77777777" w:rsidTr="00B02BDE">
        <w:tc>
          <w:tcPr>
            <w:tcW w:w="4508" w:type="dxa"/>
          </w:tcPr>
          <w:p w14:paraId="0A441478" w14:textId="189EA044" w:rsidR="00B02BDE" w:rsidRDefault="00B02BDE" w:rsidP="001E5C59">
            <w:r>
              <w:t>Symbole</w:t>
            </w:r>
          </w:p>
        </w:tc>
        <w:tc>
          <w:tcPr>
            <w:tcW w:w="4508" w:type="dxa"/>
          </w:tcPr>
          <w:p w14:paraId="70D204E6" w14:textId="604DD252" w:rsidR="00B02BDE" w:rsidRDefault="00B02BDE" w:rsidP="001E5C59">
            <w:r>
              <w:t>Caractère échappé</w:t>
            </w:r>
          </w:p>
        </w:tc>
      </w:tr>
      <w:tr w:rsidR="00B02BDE" w14:paraId="79503836" w14:textId="77777777" w:rsidTr="00B02BDE">
        <w:trPr>
          <w:hidden/>
        </w:trPr>
        <w:tc>
          <w:tcPr>
            <w:tcW w:w="4508" w:type="dxa"/>
          </w:tcPr>
          <w:p w14:paraId="250521FD" w14:textId="33E5212A" w:rsidR="00B02BDE" w:rsidRPr="00B02BDE" w:rsidRDefault="006D4C59" w:rsidP="001E5C59">
            <w:pPr>
              <w:rPr>
                <w:vanish/>
              </w:rPr>
            </w:pPr>
            <w:r>
              <w:rPr>
                <w:vanish/>
              </w:rPr>
              <w:t>&lt;</w:t>
            </w:r>
          </w:p>
        </w:tc>
        <w:tc>
          <w:tcPr>
            <w:tcW w:w="4508" w:type="dxa"/>
          </w:tcPr>
          <w:p w14:paraId="50F59B36" w14:textId="16DA41A8" w:rsidR="00B02BDE" w:rsidRDefault="006D4C59" w:rsidP="001E5C59">
            <w:r>
              <w:t>%3C</w:t>
            </w:r>
            <w:r w:rsidR="006676E5">
              <w:t xml:space="preserve"> ou &amp;</w:t>
            </w:r>
            <w:proofErr w:type="spellStart"/>
            <w:r w:rsidR="006676E5">
              <w:t>lt</w:t>
            </w:r>
            <w:proofErr w:type="spellEnd"/>
          </w:p>
        </w:tc>
      </w:tr>
      <w:tr w:rsidR="00B02BDE" w14:paraId="18BE6F95" w14:textId="77777777" w:rsidTr="00B02BDE">
        <w:tc>
          <w:tcPr>
            <w:tcW w:w="4508" w:type="dxa"/>
          </w:tcPr>
          <w:p w14:paraId="15896868" w14:textId="4FF208D0" w:rsidR="00B02BDE" w:rsidRPr="00B02BDE" w:rsidRDefault="006D4C59" w:rsidP="001E5C59">
            <w:pPr>
              <w:rPr>
                <w:vanish/>
              </w:rPr>
            </w:pPr>
            <w:r>
              <w:t>&gt;</w:t>
            </w:r>
          </w:p>
        </w:tc>
        <w:tc>
          <w:tcPr>
            <w:tcW w:w="4508" w:type="dxa"/>
          </w:tcPr>
          <w:p w14:paraId="537709C3" w14:textId="6063750F" w:rsidR="00B02BDE" w:rsidRDefault="006D4C59" w:rsidP="001E5C59">
            <w:r>
              <w:t>%3</w:t>
            </w:r>
            <w:r w:rsidR="006676E5" w:rsidRPr="006676E5">
              <w:rPr>
                <w:vertAlign w:val="superscript"/>
              </w:rPr>
              <w:t>E</w:t>
            </w:r>
            <w:r w:rsidR="006676E5">
              <w:t xml:space="preserve"> ou &amp;gt</w:t>
            </w:r>
          </w:p>
        </w:tc>
      </w:tr>
      <w:tr w:rsidR="00B02BDE" w14:paraId="0EE6D2AF" w14:textId="77777777" w:rsidTr="00B02BDE">
        <w:trPr>
          <w:hidden/>
        </w:trPr>
        <w:tc>
          <w:tcPr>
            <w:tcW w:w="4508" w:type="dxa"/>
          </w:tcPr>
          <w:p w14:paraId="5CCB76A0" w14:textId="062A3F7F" w:rsidR="00B02BDE" w:rsidRPr="00B02BDE" w:rsidRDefault="006D4C59" w:rsidP="001E5C59">
            <w:pPr>
              <w:rPr>
                <w:vanish/>
              </w:rPr>
            </w:pPr>
            <w:r>
              <w:rPr>
                <w:vanish/>
              </w:rPr>
              <w:t>&amp;</w:t>
            </w:r>
          </w:p>
        </w:tc>
        <w:tc>
          <w:tcPr>
            <w:tcW w:w="4508" w:type="dxa"/>
          </w:tcPr>
          <w:p w14:paraId="0492CD9E" w14:textId="75D144CF" w:rsidR="00B02BDE" w:rsidRDefault="006D4C59" w:rsidP="001E5C59">
            <w:r>
              <w:t>%26</w:t>
            </w:r>
          </w:p>
        </w:tc>
      </w:tr>
      <w:tr w:rsidR="00B02BDE" w14:paraId="51E86982" w14:textId="77777777" w:rsidTr="00B02BDE">
        <w:trPr>
          <w:hidden/>
        </w:trPr>
        <w:tc>
          <w:tcPr>
            <w:tcW w:w="4508" w:type="dxa"/>
          </w:tcPr>
          <w:p w14:paraId="482D4476" w14:textId="663FBB79" w:rsidR="00B02BDE" w:rsidRPr="00B02BDE" w:rsidRDefault="00B02BDE" w:rsidP="001E5C59">
            <w:pPr>
              <w:rPr>
                <w:vanish/>
              </w:rPr>
            </w:pPr>
            <w:r w:rsidRPr="00B02BDE">
              <w:rPr>
                <w:vanish/>
              </w:rPr>
              <w:t xml:space="preserve"> </w:t>
            </w:r>
          </w:p>
        </w:tc>
        <w:tc>
          <w:tcPr>
            <w:tcW w:w="4508" w:type="dxa"/>
          </w:tcPr>
          <w:p w14:paraId="0BA84840" w14:textId="3E9F9EA5" w:rsidR="00B02BDE" w:rsidRDefault="006D4C59" w:rsidP="001E5C59">
            <w:r>
              <w:t>%20</w:t>
            </w:r>
          </w:p>
        </w:tc>
      </w:tr>
      <w:tr w:rsidR="00B02BDE" w14:paraId="3AFC404B" w14:textId="77777777" w:rsidTr="00B02BDE">
        <w:trPr>
          <w:hidden/>
        </w:trPr>
        <w:tc>
          <w:tcPr>
            <w:tcW w:w="4508" w:type="dxa"/>
          </w:tcPr>
          <w:p w14:paraId="5C248B26" w14:textId="3607F37D" w:rsidR="00B02BDE" w:rsidRPr="00B02BDE" w:rsidRDefault="00B02BDE" w:rsidP="001E5C59">
            <w:pPr>
              <w:rPr>
                <w:vanish/>
              </w:rPr>
            </w:pPr>
            <w:r w:rsidRPr="00B02BDE">
              <w:rPr>
                <w:vanish/>
              </w:rPr>
              <w:t>=</w:t>
            </w:r>
          </w:p>
        </w:tc>
        <w:tc>
          <w:tcPr>
            <w:tcW w:w="4508" w:type="dxa"/>
          </w:tcPr>
          <w:p w14:paraId="00FB125E" w14:textId="4C857819" w:rsidR="00B02BDE" w:rsidRDefault="006D4C59" w:rsidP="001E5C59">
            <w:r>
              <w:t>%3D</w:t>
            </w:r>
          </w:p>
        </w:tc>
      </w:tr>
      <w:tr w:rsidR="00B02BDE" w14:paraId="7C5E3A20" w14:textId="77777777" w:rsidTr="00B02BDE">
        <w:trPr>
          <w:hidden/>
        </w:trPr>
        <w:tc>
          <w:tcPr>
            <w:tcW w:w="4508" w:type="dxa"/>
          </w:tcPr>
          <w:p w14:paraId="11F2EA33" w14:textId="287C891B" w:rsidR="00B02BDE" w:rsidRPr="00B02BDE" w:rsidRDefault="00B02BDE" w:rsidP="001E5C59">
            <w:pPr>
              <w:rPr>
                <w:vanish/>
              </w:rPr>
            </w:pPr>
            <w:r w:rsidRPr="00B02BDE">
              <w:rPr>
                <w:vanish/>
              </w:rPr>
              <w:t>‘</w:t>
            </w:r>
          </w:p>
        </w:tc>
        <w:tc>
          <w:tcPr>
            <w:tcW w:w="4508" w:type="dxa"/>
          </w:tcPr>
          <w:p w14:paraId="2F0F6338" w14:textId="0C022D43" w:rsidR="00B02BDE" w:rsidRDefault="006D4C59" w:rsidP="001E5C59">
            <w:r>
              <w:t>%27</w:t>
            </w:r>
          </w:p>
        </w:tc>
      </w:tr>
    </w:tbl>
    <w:p w14:paraId="25D9DF31" w14:textId="4E7D4ED7" w:rsidR="008B6C37" w:rsidRDefault="008B6C37">
      <w:pPr>
        <w:spacing w:line="259" w:lineRule="auto"/>
      </w:pPr>
      <w:r>
        <w:br w:type="page"/>
      </w:r>
    </w:p>
    <w:p w14:paraId="486293A2" w14:textId="4DEABFF1" w:rsidR="00776EC3" w:rsidRDefault="00776EC3" w:rsidP="00776EC3">
      <w:pPr>
        <w:pStyle w:val="Titre1"/>
      </w:pPr>
      <w:r>
        <w:lastRenderedPageBreak/>
        <w:t xml:space="preserve">XSS (HTTP </w:t>
      </w:r>
      <w:proofErr w:type="spellStart"/>
      <w:r>
        <w:t>payload</w:t>
      </w:r>
      <w:proofErr w:type="spellEnd"/>
      <w:r>
        <w:t>)</w:t>
      </w:r>
    </w:p>
    <w:p w14:paraId="08C692EF" w14:textId="77777777" w:rsidR="00776EC3" w:rsidRPr="00DC3C45" w:rsidRDefault="00776EC3" w:rsidP="00776EC3">
      <w:pPr>
        <w:pStyle w:val="Titre2"/>
      </w:pPr>
      <w:r>
        <w:t>Contexte</w:t>
      </w:r>
    </w:p>
    <w:p w14:paraId="44FF8F93" w14:textId="68310D90" w:rsidR="00776EC3" w:rsidRDefault="00776EC3" w:rsidP="00776EC3">
      <w:r>
        <w:t>L’exercice 1 est une</w:t>
      </w:r>
      <w:r w:rsidR="00D06313">
        <w:t xml:space="preserve"> fonction de recherche (</w:t>
      </w:r>
      <w:r w:rsidR="008921E8" w:rsidRPr="008074E6">
        <w:rPr>
          <w:b/>
          <w:bCs/>
        </w:rPr>
        <w:t>http://localhost:8087/</w:t>
      </w:r>
      <w:proofErr w:type="spellStart"/>
      <w:r w:rsidR="008921E8" w:rsidRPr="008074E6">
        <w:rPr>
          <w:b/>
          <w:bCs/>
        </w:rPr>
        <w:t>search-results?q</w:t>
      </w:r>
      <w:proofErr w:type="spellEnd"/>
      <w:r w:rsidR="008921E8" w:rsidRPr="008074E6">
        <w:rPr>
          <w:b/>
          <w:bCs/>
        </w:rPr>
        <w:t>=</w:t>
      </w:r>
      <w:proofErr w:type="spellStart"/>
      <w:r w:rsidR="008921E8" w:rsidRPr="008074E6">
        <w:rPr>
          <w:b/>
          <w:bCs/>
        </w:rPr>
        <w:t>mot_clé</w:t>
      </w:r>
      <w:proofErr w:type="spellEnd"/>
      <w:r w:rsidR="008074E6" w:rsidRPr="008074E6">
        <w:rPr>
          <w:b/>
          <w:bCs/>
        </w:rPr>
        <w:t>)</w:t>
      </w:r>
      <w:r w:rsidR="008921E8" w:rsidRPr="008074E6">
        <w:rPr>
          <w:b/>
          <w:bCs/>
        </w:rPr>
        <w:t xml:space="preserve"> </w:t>
      </w:r>
      <w:r>
        <w:t xml:space="preserve">qui permet à vos visiteurs </w:t>
      </w:r>
      <w:proofErr w:type="gramStart"/>
      <w:r w:rsidR="008921E8">
        <w:t>de faire</w:t>
      </w:r>
      <w:proofErr w:type="gramEnd"/>
      <w:r w:rsidR="008921E8">
        <w:t xml:space="preserve"> une recherche</w:t>
      </w:r>
      <w:r w:rsidR="00A84F3F">
        <w:t>.</w:t>
      </w:r>
    </w:p>
    <w:p w14:paraId="46E8CB05" w14:textId="11A1B355" w:rsidR="00A84F3F" w:rsidRPr="00DC3C45" w:rsidRDefault="00A84F3F" w:rsidP="00A84F3F">
      <w:pPr>
        <w:pStyle w:val="Titre2"/>
      </w:pPr>
      <w:r>
        <w:t>Repére</w:t>
      </w:r>
      <w:r w:rsidR="0059460B">
        <w:t>r</w:t>
      </w:r>
      <w:r>
        <w:t xml:space="preserve"> dans le code les vulnérabilités</w:t>
      </w:r>
    </w:p>
    <w:p w14:paraId="6BC1623E" w14:textId="445CA268" w:rsidR="00A84F3F" w:rsidRDefault="00A84F3F" w:rsidP="00A84F3F">
      <w:r>
        <w:t xml:space="preserve">Dans le code fourni, se trouvent </w:t>
      </w:r>
      <w:r w:rsidR="00EF2788">
        <w:t>un élément</w:t>
      </w:r>
      <w:r>
        <w:t xml:space="preserve"> qui permettent à un attaquant d’exploiter votre site.</w:t>
      </w:r>
    </w:p>
    <w:p w14:paraId="74E2E626" w14:textId="7E686D6B" w:rsidR="00A84F3F" w:rsidRDefault="00A84F3F" w:rsidP="00A84F3F">
      <w:r>
        <w:t>Quel</w:t>
      </w:r>
      <w:r w:rsidR="004C55D3">
        <w:t xml:space="preserve"> </w:t>
      </w:r>
      <w:r w:rsidR="00EF2788">
        <w:t>est</w:t>
      </w:r>
      <w:r>
        <w:t xml:space="preserve"> ce</w:t>
      </w:r>
      <w:r w:rsidR="00EF2788">
        <w:t>t élément :</w:t>
      </w:r>
    </w:p>
    <w:p w14:paraId="634786DB" w14:textId="77777777" w:rsidR="008E0CA8" w:rsidRPr="008E0CA8" w:rsidRDefault="008E0CA8" w:rsidP="008E0CA8">
      <w:pPr>
        <w:rPr>
          <w:lang w:val="en-US"/>
        </w:rPr>
      </w:pPr>
      <w:r w:rsidRPr="008E0CA8">
        <w:rPr>
          <w:lang w:val="en-US"/>
        </w:rPr>
        <w:t xml:space="preserve">    const </w:t>
      </w:r>
      <w:proofErr w:type="spellStart"/>
      <w:r w:rsidRPr="008E0CA8">
        <w:rPr>
          <w:lang w:val="en-US"/>
        </w:rPr>
        <w:t>searchTerm</w:t>
      </w:r>
      <w:proofErr w:type="spellEnd"/>
      <w:r w:rsidRPr="008E0CA8">
        <w:rPr>
          <w:lang w:val="en-US"/>
        </w:rPr>
        <w:t xml:space="preserve"> = </w:t>
      </w:r>
      <w:proofErr w:type="spellStart"/>
      <w:proofErr w:type="gramStart"/>
      <w:r w:rsidRPr="008E0CA8">
        <w:rPr>
          <w:lang w:val="en-US"/>
        </w:rPr>
        <w:t>req.query</w:t>
      </w:r>
      <w:proofErr w:type="gramEnd"/>
      <w:r w:rsidRPr="008E0CA8">
        <w:rPr>
          <w:lang w:val="en-US"/>
        </w:rPr>
        <w:t>.q</w:t>
      </w:r>
      <w:proofErr w:type="spellEnd"/>
      <w:r w:rsidRPr="008E0CA8">
        <w:rPr>
          <w:lang w:val="en-US"/>
        </w:rPr>
        <w:t>;    </w:t>
      </w:r>
    </w:p>
    <w:p w14:paraId="4A0D6C34" w14:textId="77777777" w:rsidR="008E0CA8" w:rsidRPr="008E0CA8" w:rsidRDefault="008E0CA8" w:rsidP="008E0CA8">
      <w:pPr>
        <w:rPr>
          <w:lang w:val="en-US"/>
        </w:rPr>
      </w:pPr>
      <w:r w:rsidRPr="008E0CA8">
        <w:rPr>
          <w:lang w:val="en-US"/>
        </w:rPr>
        <w:t xml:space="preserve">    const </w:t>
      </w:r>
      <w:proofErr w:type="spellStart"/>
      <w:r w:rsidRPr="008E0CA8">
        <w:rPr>
          <w:lang w:val="en-US"/>
        </w:rPr>
        <w:t>searchResults</w:t>
      </w:r>
      <w:proofErr w:type="spellEnd"/>
      <w:r w:rsidRPr="008E0CA8">
        <w:rPr>
          <w:lang w:val="en-US"/>
        </w:rPr>
        <w:t xml:space="preserve"> = `&lt;h1&gt;Search results&lt;/h1&gt;&lt;p&gt;Search results for "${</w:t>
      </w:r>
      <w:proofErr w:type="spellStart"/>
      <w:r w:rsidRPr="008E0CA8">
        <w:rPr>
          <w:lang w:val="en-US"/>
        </w:rPr>
        <w:t>searchTerm</w:t>
      </w:r>
      <w:proofErr w:type="spellEnd"/>
      <w:r w:rsidRPr="008E0CA8">
        <w:rPr>
          <w:lang w:val="en-US"/>
        </w:rPr>
        <w:t>}</w:t>
      </w:r>
      <w:proofErr w:type="gramStart"/>
      <w:r w:rsidRPr="008E0CA8">
        <w:rPr>
          <w:lang w:val="en-US"/>
        </w:rPr>
        <w:t>".&lt;</w:t>
      </w:r>
      <w:proofErr w:type="gramEnd"/>
      <w:r w:rsidRPr="008E0CA8">
        <w:rPr>
          <w:lang w:val="en-US"/>
        </w:rPr>
        <w:t>/p&gt;`;</w:t>
      </w:r>
    </w:p>
    <w:p w14:paraId="50F48894" w14:textId="77777777" w:rsidR="008E0CA8" w:rsidRPr="008E0CA8" w:rsidRDefault="008E0CA8" w:rsidP="00A84F3F">
      <w:pPr>
        <w:rPr>
          <w:lang w:val="en-US"/>
        </w:rPr>
      </w:pPr>
    </w:p>
    <w:p w14:paraId="50F2908E" w14:textId="77777777" w:rsidR="008074E6" w:rsidRPr="008E0CA8" w:rsidRDefault="008074E6" w:rsidP="00A84F3F">
      <w:pPr>
        <w:rPr>
          <w:lang w:val="en-US"/>
        </w:rPr>
      </w:pPr>
    </w:p>
    <w:p w14:paraId="2B1B36E9" w14:textId="77777777" w:rsidR="00967D22" w:rsidRDefault="00967D22" w:rsidP="00967D22">
      <w:pPr>
        <w:pStyle w:val="Titre2"/>
      </w:pPr>
      <w:r>
        <w:t>Exploiter la vulnérabilité</w:t>
      </w:r>
    </w:p>
    <w:p w14:paraId="77C23C4E" w14:textId="16D5E7E2" w:rsidR="00967D22" w:rsidRDefault="00967D22" w:rsidP="00967D22">
      <w:r>
        <w:t>Essayez d’exploiter l</w:t>
      </w:r>
      <w:r w:rsidR="00E0005F">
        <w:t>’URL</w:t>
      </w:r>
      <w:r>
        <w:t xml:space="preserve"> pour y insérer un script</w:t>
      </w:r>
      <w:r w:rsidR="00E0005F">
        <w:t xml:space="preserve">. Vous serez ainsi dans le rôle de l’attaquant qui essaie de forger un lien pour </w:t>
      </w:r>
      <w:r w:rsidR="001A50BF">
        <w:t>attaquer une cible.</w:t>
      </w:r>
    </w:p>
    <w:p w14:paraId="7190792A" w14:textId="77435AB1" w:rsidR="00967D22" w:rsidRDefault="00967D22" w:rsidP="00967D22">
      <w:pPr>
        <w:rPr>
          <w:i/>
          <w:iCs/>
        </w:rPr>
      </w:pPr>
      <w:r w:rsidRPr="00B753D1">
        <w:rPr>
          <w:i/>
          <w:iCs/>
        </w:rPr>
        <w:t>Indice : essayer de mettre de balises</w:t>
      </w:r>
      <w:r w:rsidR="001A50BF">
        <w:rPr>
          <w:i/>
          <w:iCs/>
        </w:rPr>
        <w:t xml:space="preserve"> &lt;script&gt;</w:t>
      </w:r>
      <w:r w:rsidRPr="00B753D1">
        <w:rPr>
          <w:i/>
          <w:iCs/>
        </w:rPr>
        <w:t>.</w:t>
      </w:r>
    </w:p>
    <w:p w14:paraId="265D5745" w14:textId="758CB693" w:rsidR="0059460B" w:rsidRPr="00B753D1" w:rsidRDefault="0059460B" w:rsidP="00967D22">
      <w:pPr>
        <w:rPr>
          <w:i/>
          <w:iCs/>
        </w:rPr>
      </w:pPr>
      <w:r>
        <w:rPr>
          <w:i/>
          <w:iCs/>
        </w:rPr>
        <w:t>Expliquez comment fonctionne la faille :</w:t>
      </w:r>
    </w:p>
    <w:p w14:paraId="5F368280" w14:textId="77777777" w:rsidR="008E0CA8" w:rsidRDefault="008E0CA8">
      <w:pPr>
        <w:spacing w:line="259" w:lineRule="auto"/>
      </w:pPr>
      <w:r w:rsidRPr="008E0CA8">
        <w:t>&lt;</w:t>
      </w:r>
      <w:proofErr w:type="gramStart"/>
      <w:r w:rsidRPr="008E0CA8">
        <w:t>script</w:t>
      </w:r>
      <w:proofErr w:type="gramEnd"/>
      <w:r w:rsidRPr="008E0CA8">
        <w:t>&gt;</w:t>
      </w:r>
      <w:proofErr w:type="spellStart"/>
      <w:r w:rsidRPr="008E0CA8">
        <w:t>alert</w:t>
      </w:r>
      <w:proofErr w:type="spellEnd"/>
      <w:r w:rsidRPr="008E0CA8">
        <w:t>(%27XSS%27)&lt;/script&gt;</w:t>
      </w:r>
      <w:r w:rsidRPr="008E0CA8">
        <w:t xml:space="preserve"> </w:t>
      </w:r>
    </w:p>
    <w:p w14:paraId="69FE1747" w14:textId="5C73F2B3" w:rsidR="008E0CA8" w:rsidRPr="008E0CA8" w:rsidRDefault="008E0CA8" w:rsidP="008E0CA8">
      <w:pPr>
        <w:spacing w:line="259" w:lineRule="auto"/>
      </w:pPr>
      <w:r w:rsidRPr="008E0CA8">
        <w:t>L’application renvoie au navigateur des données non échappées provenant directement de l’utilisateur.</w:t>
      </w:r>
    </w:p>
    <w:p w14:paraId="53CFEA3D" w14:textId="34A7D355" w:rsidR="008E0CA8" w:rsidRPr="008E0CA8" w:rsidRDefault="008E0CA8" w:rsidP="008E0CA8">
      <w:pPr>
        <w:spacing w:line="259" w:lineRule="auto"/>
      </w:pPr>
      <w:r w:rsidRPr="008E0CA8">
        <w:t>Ces données sont insérées dans la réponse HTTP comme du HTML.</w:t>
      </w:r>
    </w:p>
    <w:p w14:paraId="6A5A1221" w14:textId="2BEE01FD" w:rsidR="008E0CA8" w:rsidRPr="008E0CA8" w:rsidRDefault="008E0CA8" w:rsidP="008E0CA8">
      <w:pPr>
        <w:spacing w:line="259" w:lineRule="auto"/>
      </w:pPr>
      <w:r w:rsidRPr="008E0CA8">
        <w:t xml:space="preserve">Si ce contenu contient du JavaScript (balises &lt;script&gt;, </w:t>
      </w:r>
      <w:proofErr w:type="spellStart"/>
      <w:r w:rsidRPr="008E0CA8">
        <w:t>onerror</w:t>
      </w:r>
      <w:proofErr w:type="spellEnd"/>
      <w:r w:rsidRPr="008E0CA8">
        <w:t>=, etc.), celui-ci est exécuté par le navigateur.</w:t>
      </w:r>
    </w:p>
    <w:p w14:paraId="1C767261" w14:textId="546604D9" w:rsidR="008E0CA8" w:rsidRPr="008E0CA8" w:rsidRDefault="008E0CA8" w:rsidP="008E0CA8">
      <w:pPr>
        <w:spacing w:line="259" w:lineRule="auto"/>
      </w:pPr>
      <w:r w:rsidRPr="008E0CA8">
        <w:t>Un attaquant peut donc envoyer un lien spécialement construit à une victime pour faire exécuter du code dans son navigateur.</w:t>
      </w:r>
    </w:p>
    <w:p w14:paraId="3FC1B19F" w14:textId="706B4B59" w:rsidR="008074E6" w:rsidRDefault="008074E6">
      <w:pPr>
        <w:spacing w:line="259" w:lineRule="auto"/>
      </w:pPr>
      <w:r>
        <w:br w:type="page"/>
      </w:r>
    </w:p>
    <w:p w14:paraId="3FA1CD6E" w14:textId="2A2312D7" w:rsidR="0059460B" w:rsidRDefault="0059460B" w:rsidP="0059460B">
      <w:pPr>
        <w:pStyle w:val="Titre2"/>
      </w:pPr>
      <w:r>
        <w:lastRenderedPageBreak/>
        <w:t>Corriger la vulnérabilité</w:t>
      </w:r>
    </w:p>
    <w:p w14:paraId="1C7F3E03" w14:textId="10E2AA8A" w:rsidR="00343A2F" w:rsidRDefault="00343A2F" w:rsidP="00343A2F">
      <w:r>
        <w:t>Mett</w:t>
      </w:r>
      <w:r w:rsidR="00D97D0A">
        <w:t>re</w:t>
      </w:r>
      <w:r>
        <w:t xml:space="preserve"> en place un élément dans </w:t>
      </w:r>
      <w:r w:rsidR="00D97D0A">
        <w:t>le</w:t>
      </w:r>
      <w:r>
        <w:t xml:space="preserve"> code qui empêchera un attaquant d’exploiter les vulnérabilités de votre site.</w:t>
      </w:r>
    </w:p>
    <w:p w14:paraId="587ABAF3" w14:textId="22BFD046" w:rsidR="00343A2F" w:rsidRDefault="00D97D0A" w:rsidP="00343A2F">
      <w:r>
        <w:t>Détail de l’implémentation :</w:t>
      </w:r>
    </w:p>
    <w:p w14:paraId="540AFF37" w14:textId="77777777" w:rsidR="005E66AE" w:rsidRPr="005E66AE" w:rsidRDefault="005E66AE" w:rsidP="005E66AE">
      <w:pPr>
        <w:rPr>
          <w:lang w:val="en-US"/>
        </w:rPr>
      </w:pPr>
      <w:proofErr w:type="spellStart"/>
      <w:proofErr w:type="gramStart"/>
      <w:r w:rsidRPr="005E66AE">
        <w:rPr>
          <w:lang w:val="en-US"/>
        </w:rPr>
        <w:t>app.get</w:t>
      </w:r>
      <w:proofErr w:type="spellEnd"/>
      <w:r w:rsidRPr="005E66AE">
        <w:rPr>
          <w:lang w:val="en-US"/>
        </w:rPr>
        <w:t>(</w:t>
      </w:r>
      <w:proofErr w:type="gramEnd"/>
      <w:r w:rsidRPr="005E66AE">
        <w:rPr>
          <w:lang w:val="en-US"/>
        </w:rPr>
        <w:t>'/search-results', (req, res) =&gt; {</w:t>
      </w:r>
    </w:p>
    <w:p w14:paraId="44EDB9D8" w14:textId="77777777" w:rsidR="005E66AE" w:rsidRPr="005E66AE" w:rsidRDefault="005E66AE" w:rsidP="005E66AE">
      <w:pPr>
        <w:rPr>
          <w:lang w:val="en-US"/>
        </w:rPr>
      </w:pPr>
      <w:r w:rsidRPr="005E66AE">
        <w:rPr>
          <w:lang w:val="en-US"/>
        </w:rPr>
        <w:t xml:space="preserve">    const </w:t>
      </w:r>
      <w:proofErr w:type="spellStart"/>
      <w:r w:rsidRPr="005E66AE">
        <w:rPr>
          <w:lang w:val="en-US"/>
        </w:rPr>
        <w:t>searchTerm</w:t>
      </w:r>
      <w:proofErr w:type="spellEnd"/>
      <w:r w:rsidRPr="005E66AE">
        <w:rPr>
          <w:lang w:val="en-US"/>
        </w:rPr>
        <w:t xml:space="preserve"> = </w:t>
      </w:r>
      <w:proofErr w:type="spellStart"/>
      <w:proofErr w:type="gramStart"/>
      <w:r w:rsidRPr="005E66AE">
        <w:rPr>
          <w:lang w:val="en-US"/>
        </w:rPr>
        <w:t>req.query</w:t>
      </w:r>
      <w:proofErr w:type="gramEnd"/>
      <w:r w:rsidRPr="005E66AE">
        <w:rPr>
          <w:lang w:val="en-US"/>
        </w:rPr>
        <w:t>.q</w:t>
      </w:r>
      <w:proofErr w:type="spellEnd"/>
      <w:r w:rsidRPr="005E66AE">
        <w:rPr>
          <w:lang w:val="en-US"/>
        </w:rPr>
        <w:t xml:space="preserve"> || '';</w:t>
      </w:r>
    </w:p>
    <w:p w14:paraId="6EFF7DA4" w14:textId="77777777" w:rsidR="005E66AE" w:rsidRPr="005E66AE" w:rsidRDefault="005E66AE" w:rsidP="005E66AE">
      <w:pPr>
        <w:rPr>
          <w:lang w:val="en-US"/>
        </w:rPr>
      </w:pPr>
      <w:r w:rsidRPr="005E66AE">
        <w:rPr>
          <w:lang w:val="en-US"/>
        </w:rPr>
        <w:t xml:space="preserve">    const </w:t>
      </w:r>
      <w:proofErr w:type="spellStart"/>
      <w:r w:rsidRPr="005E66AE">
        <w:rPr>
          <w:lang w:val="en-US"/>
        </w:rPr>
        <w:t>safeSearchTerm</w:t>
      </w:r>
      <w:proofErr w:type="spellEnd"/>
      <w:r w:rsidRPr="005E66AE">
        <w:rPr>
          <w:lang w:val="en-US"/>
        </w:rPr>
        <w:t xml:space="preserve"> = </w:t>
      </w:r>
      <w:proofErr w:type="spellStart"/>
      <w:r w:rsidRPr="005E66AE">
        <w:rPr>
          <w:lang w:val="en-US"/>
        </w:rPr>
        <w:t>escapeHtml</w:t>
      </w:r>
      <w:proofErr w:type="spellEnd"/>
      <w:r w:rsidRPr="005E66AE">
        <w:rPr>
          <w:lang w:val="en-US"/>
        </w:rPr>
        <w:t>(</w:t>
      </w:r>
      <w:proofErr w:type="spellStart"/>
      <w:r w:rsidRPr="005E66AE">
        <w:rPr>
          <w:lang w:val="en-US"/>
        </w:rPr>
        <w:t>searchTerm</w:t>
      </w:r>
      <w:proofErr w:type="spellEnd"/>
      <w:proofErr w:type="gramStart"/>
      <w:r w:rsidRPr="005E66AE">
        <w:rPr>
          <w:lang w:val="en-US"/>
        </w:rPr>
        <w:t>);</w:t>
      </w:r>
      <w:proofErr w:type="gramEnd"/>
    </w:p>
    <w:p w14:paraId="5A83E52D" w14:textId="77777777" w:rsidR="005E66AE" w:rsidRPr="005E66AE" w:rsidRDefault="005E66AE" w:rsidP="005E66AE">
      <w:pPr>
        <w:rPr>
          <w:lang w:val="en-US"/>
        </w:rPr>
      </w:pPr>
      <w:r w:rsidRPr="005E66AE">
        <w:rPr>
          <w:lang w:val="en-US"/>
        </w:rPr>
        <w:t xml:space="preserve">    const </w:t>
      </w:r>
      <w:proofErr w:type="spellStart"/>
      <w:r w:rsidRPr="005E66AE">
        <w:rPr>
          <w:lang w:val="en-US"/>
        </w:rPr>
        <w:t>searchResults</w:t>
      </w:r>
      <w:proofErr w:type="spellEnd"/>
      <w:r w:rsidRPr="005E66AE">
        <w:rPr>
          <w:lang w:val="en-US"/>
        </w:rPr>
        <w:t xml:space="preserve"> = `</w:t>
      </w:r>
    </w:p>
    <w:p w14:paraId="10FBDF12" w14:textId="77777777" w:rsidR="005E66AE" w:rsidRPr="005E66AE" w:rsidRDefault="005E66AE" w:rsidP="005E66AE">
      <w:pPr>
        <w:rPr>
          <w:lang w:val="en-US"/>
        </w:rPr>
      </w:pPr>
      <w:r w:rsidRPr="005E66AE">
        <w:rPr>
          <w:lang w:val="en-US"/>
        </w:rPr>
        <w:t>        &lt;h1&gt;Search results&lt;/h1&gt;</w:t>
      </w:r>
    </w:p>
    <w:p w14:paraId="29A96259" w14:textId="77777777" w:rsidR="005E66AE" w:rsidRPr="005E66AE" w:rsidRDefault="005E66AE" w:rsidP="005E66AE">
      <w:pPr>
        <w:rPr>
          <w:lang w:val="en-US"/>
        </w:rPr>
      </w:pPr>
      <w:r w:rsidRPr="005E66AE">
        <w:rPr>
          <w:lang w:val="en-US"/>
        </w:rPr>
        <w:t>        &lt;p&gt;Search results for "${</w:t>
      </w:r>
      <w:proofErr w:type="spellStart"/>
      <w:r w:rsidRPr="005E66AE">
        <w:rPr>
          <w:lang w:val="en-US"/>
        </w:rPr>
        <w:t>safeSearchTerm</w:t>
      </w:r>
      <w:proofErr w:type="spellEnd"/>
      <w:r w:rsidRPr="005E66AE">
        <w:rPr>
          <w:lang w:val="en-US"/>
        </w:rPr>
        <w:t>}</w:t>
      </w:r>
      <w:proofErr w:type="gramStart"/>
      <w:r w:rsidRPr="005E66AE">
        <w:rPr>
          <w:lang w:val="en-US"/>
        </w:rPr>
        <w:t>".&lt;</w:t>
      </w:r>
      <w:proofErr w:type="gramEnd"/>
      <w:r w:rsidRPr="005E66AE">
        <w:rPr>
          <w:lang w:val="en-US"/>
        </w:rPr>
        <w:t>/p&gt;</w:t>
      </w:r>
    </w:p>
    <w:p w14:paraId="622EBBA2" w14:textId="77777777" w:rsidR="005E66AE" w:rsidRPr="005E66AE" w:rsidRDefault="005E66AE" w:rsidP="005E66AE">
      <w:r w:rsidRPr="005E66AE">
        <w:rPr>
          <w:lang w:val="en-US"/>
        </w:rPr>
        <w:t xml:space="preserve">    </w:t>
      </w:r>
      <w:r w:rsidRPr="005E66AE">
        <w:t>`;</w:t>
      </w:r>
    </w:p>
    <w:p w14:paraId="35E124BF" w14:textId="77777777" w:rsidR="005E66AE" w:rsidRPr="005E66AE" w:rsidRDefault="005E66AE" w:rsidP="005E66AE">
      <w:r w:rsidRPr="005E66AE">
        <w:t xml:space="preserve">    </w:t>
      </w:r>
      <w:proofErr w:type="spellStart"/>
      <w:proofErr w:type="gramStart"/>
      <w:r w:rsidRPr="005E66AE">
        <w:t>res.send</w:t>
      </w:r>
      <w:proofErr w:type="spellEnd"/>
      <w:proofErr w:type="gramEnd"/>
      <w:r w:rsidRPr="005E66AE">
        <w:t>(</w:t>
      </w:r>
      <w:proofErr w:type="spellStart"/>
      <w:r w:rsidRPr="005E66AE">
        <w:t>searchResults</w:t>
      </w:r>
      <w:proofErr w:type="spellEnd"/>
      <w:r w:rsidRPr="005E66AE">
        <w:t>);</w:t>
      </w:r>
    </w:p>
    <w:p w14:paraId="194B86A2" w14:textId="77777777" w:rsidR="005E66AE" w:rsidRPr="005E66AE" w:rsidRDefault="005E66AE" w:rsidP="005E66AE">
      <w:r w:rsidRPr="005E66AE">
        <w:t>});</w:t>
      </w:r>
    </w:p>
    <w:p w14:paraId="4B2B6D22" w14:textId="77777777" w:rsidR="005E66AE" w:rsidRDefault="005E66AE" w:rsidP="00343A2F"/>
    <w:p w14:paraId="06BA9990" w14:textId="6F867F7A" w:rsidR="00A718B7" w:rsidRDefault="00A718B7">
      <w:pPr>
        <w:spacing w:line="259" w:lineRule="auto"/>
      </w:pPr>
      <w:r>
        <w:br w:type="page"/>
      </w:r>
    </w:p>
    <w:p w14:paraId="1E7BCDF9" w14:textId="1FAB9390" w:rsidR="002A5CAF" w:rsidRDefault="00BE3C56" w:rsidP="002A5CAF">
      <w:pPr>
        <w:pStyle w:val="Titre1"/>
      </w:pPr>
      <w:r>
        <w:lastRenderedPageBreak/>
        <w:t>XSS (</w:t>
      </w:r>
      <w:proofErr w:type="spellStart"/>
      <w:r>
        <w:t>Stored</w:t>
      </w:r>
      <w:proofErr w:type="spellEnd"/>
      <w:r>
        <w:t>)</w:t>
      </w:r>
    </w:p>
    <w:p w14:paraId="4FC7BED4" w14:textId="5239B053" w:rsidR="00DC3C45" w:rsidRPr="00DC3C45" w:rsidRDefault="00BE3C56" w:rsidP="00DC3C45">
      <w:pPr>
        <w:pStyle w:val="Titre2"/>
      </w:pPr>
      <w:r>
        <w:t>Contexte</w:t>
      </w:r>
    </w:p>
    <w:p w14:paraId="06BE4127" w14:textId="4337411F" w:rsidR="00E859B3" w:rsidRDefault="00BE3C56" w:rsidP="00530AAC">
      <w:r>
        <w:t xml:space="preserve">L’exercice </w:t>
      </w:r>
      <w:r w:rsidR="00776EC3">
        <w:t>2</w:t>
      </w:r>
      <w:r>
        <w:t xml:space="preserve"> est un livre d’or qui permet à vos visiteurs</w:t>
      </w:r>
      <w:r w:rsidR="007C0022">
        <w:t xml:space="preserve"> de donner leur avis sur votre entreprise.</w:t>
      </w:r>
    </w:p>
    <w:p w14:paraId="40833542" w14:textId="1FD8B831" w:rsidR="007B50B1" w:rsidRPr="00DC3C45" w:rsidRDefault="00E25975" w:rsidP="007B50B1">
      <w:pPr>
        <w:pStyle w:val="Titre2"/>
      </w:pPr>
      <w:r>
        <w:t>Repére</w:t>
      </w:r>
      <w:r w:rsidR="008074E6">
        <w:t>r</w:t>
      </w:r>
      <w:r>
        <w:t xml:space="preserve"> dans le code les vulnérabilités</w:t>
      </w:r>
    </w:p>
    <w:p w14:paraId="0DF20923" w14:textId="344C54C6" w:rsidR="00AA2167" w:rsidRDefault="008E2F22" w:rsidP="00AA2167">
      <w:r>
        <w:t xml:space="preserve">Dans le code fourni, se trouvent deux éléments qui permettent à un </w:t>
      </w:r>
      <w:r w:rsidR="002359EF">
        <w:t>attaquant d’exploiter votre site.</w:t>
      </w:r>
    </w:p>
    <w:p w14:paraId="5F4F7C1B" w14:textId="2CD1D0C2" w:rsidR="002359EF" w:rsidRDefault="002359EF" w:rsidP="00AA2167">
      <w:r>
        <w:t>Quels sont ces éléments :</w:t>
      </w:r>
    </w:p>
    <w:p w14:paraId="07D0C60E" w14:textId="77777777" w:rsidR="002F4B0D" w:rsidRDefault="002F4B0D" w:rsidP="002F4B0D">
      <w:pPr>
        <w:pStyle w:val="Paragraphedeliste"/>
        <w:numPr>
          <w:ilvl w:val="0"/>
          <w:numId w:val="9"/>
        </w:numPr>
        <w:tabs>
          <w:tab w:val="left" w:leader="dot" w:pos="9072"/>
        </w:tabs>
      </w:pPr>
      <w:r w:rsidRPr="002F4B0D">
        <w:t>Aucune valida</w:t>
      </w:r>
      <w:r>
        <w:t xml:space="preserve">tion / filtrage / échappement des données côté serveur avant stockage. </w:t>
      </w:r>
      <w:r>
        <w:t xml:space="preserve">  </w:t>
      </w:r>
      <w:proofErr w:type="spellStart"/>
      <w:proofErr w:type="gramStart"/>
      <w:r>
        <w:t>await</w:t>
      </w:r>
      <w:proofErr w:type="spellEnd"/>
      <w:proofErr w:type="gramEnd"/>
      <w:r>
        <w:t xml:space="preserve"> </w:t>
      </w:r>
      <w:proofErr w:type="spellStart"/>
      <w:r>
        <w:t>connection.execute</w:t>
      </w:r>
      <w:proofErr w:type="spellEnd"/>
      <w:r>
        <w:t>(</w:t>
      </w:r>
    </w:p>
    <w:p w14:paraId="6F4ACBCB" w14:textId="1BE80D48" w:rsidR="002F4B0D" w:rsidRDefault="002F4B0D" w:rsidP="002F4B0D">
      <w:pPr>
        <w:pStyle w:val="Paragraphedeliste"/>
        <w:tabs>
          <w:tab w:val="left" w:leader="dot" w:pos="9072"/>
        </w:tabs>
      </w:pPr>
      <w:r>
        <w:t xml:space="preserve">   'INSERT INTO </w:t>
      </w:r>
      <w:proofErr w:type="spellStart"/>
      <w:r>
        <w:t>t_comment</w:t>
      </w:r>
      <w:proofErr w:type="spellEnd"/>
      <w:r>
        <w:t xml:space="preserve"> (</w:t>
      </w:r>
      <w:proofErr w:type="spellStart"/>
      <w:r>
        <w:t>comTitle</w:t>
      </w:r>
      <w:proofErr w:type="spellEnd"/>
      <w:r>
        <w:t xml:space="preserve">, </w:t>
      </w:r>
      <w:proofErr w:type="spellStart"/>
      <w:r>
        <w:t>comText</w:t>
      </w:r>
      <w:proofErr w:type="spellEnd"/>
      <w:r>
        <w:t xml:space="preserve">) VALUES </w:t>
      </w:r>
      <w:proofErr w:type="gramStart"/>
      <w:r>
        <w:t>(?,</w:t>
      </w:r>
      <w:proofErr w:type="gramEnd"/>
      <w:r>
        <w:t xml:space="preserve"> ?)',</w:t>
      </w:r>
    </w:p>
    <w:p w14:paraId="23791A3E" w14:textId="203F709E" w:rsidR="002F4B0D" w:rsidRDefault="002F4B0D" w:rsidP="002F4B0D">
      <w:pPr>
        <w:tabs>
          <w:tab w:val="left" w:leader="dot" w:pos="9072"/>
        </w:tabs>
      </w:pPr>
      <w:r>
        <w:t xml:space="preserve">            </w:t>
      </w:r>
      <w:r>
        <w:t xml:space="preserve">  [</w:t>
      </w:r>
      <w:proofErr w:type="spellStart"/>
      <w:proofErr w:type="gramStart"/>
      <w:r>
        <w:t>title</w:t>
      </w:r>
      <w:proofErr w:type="spellEnd"/>
      <w:proofErr w:type="gramEnd"/>
      <w:r>
        <w:t xml:space="preserve">, comment]   // &lt;- </w:t>
      </w:r>
      <w:proofErr w:type="spellStart"/>
      <w:r>
        <w:t>comText</w:t>
      </w:r>
      <w:proofErr w:type="spellEnd"/>
      <w:r>
        <w:t xml:space="preserve"> est pris tel quel depuis le body !</w:t>
      </w:r>
    </w:p>
    <w:p w14:paraId="20CA76AB" w14:textId="77F07AC9" w:rsidR="002F4B0D" w:rsidRDefault="002F4B0D" w:rsidP="002F4B0D">
      <w:pPr>
        <w:pStyle w:val="Paragraphedeliste"/>
        <w:tabs>
          <w:tab w:val="left" w:leader="dot" w:pos="9072"/>
        </w:tabs>
      </w:pPr>
      <w:r>
        <w:t xml:space="preserve">  );</w:t>
      </w:r>
    </w:p>
    <w:p w14:paraId="31560236" w14:textId="77777777" w:rsidR="002F4B0D" w:rsidRDefault="002F4B0D" w:rsidP="002F4B0D">
      <w:pPr>
        <w:pStyle w:val="Paragraphedeliste"/>
        <w:numPr>
          <w:ilvl w:val="0"/>
          <w:numId w:val="9"/>
        </w:numPr>
        <w:tabs>
          <w:tab w:val="left" w:leader="dot" w:pos="9072"/>
        </w:tabs>
      </w:pPr>
      <w:r>
        <w:t xml:space="preserve">Affichage direct du texte utilisateur en HTML côté front. </w:t>
      </w:r>
      <w:proofErr w:type="spellStart"/>
      <w:proofErr w:type="gramStart"/>
      <w:r>
        <w:t>comments.forEach</w:t>
      </w:r>
      <w:proofErr w:type="spellEnd"/>
      <w:proofErr w:type="gramEnd"/>
      <w:r>
        <w:t>(comment =&gt; {</w:t>
      </w:r>
    </w:p>
    <w:p w14:paraId="4B9F907B" w14:textId="06B786B8" w:rsidR="002F4B0D" w:rsidRDefault="002F4B0D" w:rsidP="002F4B0D">
      <w:pPr>
        <w:pStyle w:val="Paragraphedeliste"/>
        <w:tabs>
          <w:tab w:val="left" w:leader="dot" w:pos="9072"/>
        </w:tabs>
      </w:pPr>
      <w:r>
        <w:t xml:space="preserve"> </w:t>
      </w:r>
      <w:proofErr w:type="spellStart"/>
      <w:r>
        <w:t>commentsContainer.innerHTML</w:t>
      </w:r>
      <w:proofErr w:type="spellEnd"/>
      <w:r>
        <w:t xml:space="preserve"> += `&lt;div&gt;${</w:t>
      </w:r>
      <w:proofErr w:type="spellStart"/>
      <w:proofErr w:type="gramStart"/>
      <w:r>
        <w:t>comment.comText</w:t>
      </w:r>
      <w:proofErr w:type="spellEnd"/>
      <w:proofErr w:type="gramEnd"/>
      <w:r>
        <w:t>}&lt;/div&gt;`;</w:t>
      </w:r>
    </w:p>
    <w:p w14:paraId="1BFBF942" w14:textId="4376A7BC" w:rsidR="002359EF" w:rsidRPr="002F4B0D" w:rsidRDefault="002F4B0D" w:rsidP="002F4B0D">
      <w:pPr>
        <w:pStyle w:val="Paragraphedeliste"/>
        <w:tabs>
          <w:tab w:val="left" w:leader="dot" w:pos="9072"/>
        </w:tabs>
      </w:pPr>
      <w:r>
        <w:t>});</w:t>
      </w:r>
      <w:r w:rsidR="002359EF" w:rsidRPr="002F4B0D">
        <w:tab/>
      </w:r>
    </w:p>
    <w:p w14:paraId="6CE43DE5" w14:textId="62703598" w:rsidR="00CB0E55" w:rsidRDefault="00CB0E55" w:rsidP="00CB0E55">
      <w:pPr>
        <w:pStyle w:val="Titre2"/>
      </w:pPr>
      <w:r>
        <w:t>Exploiter la vulnérabilité</w:t>
      </w:r>
    </w:p>
    <w:p w14:paraId="6F1B145B" w14:textId="54EE0AF6" w:rsidR="00CB0E55" w:rsidRDefault="00CB0E55" w:rsidP="00CB0E55">
      <w:r>
        <w:t>Essayez d’exploiter le formulaire pour y insérer un script ou un lien</w:t>
      </w:r>
      <w:r w:rsidR="00B753D1">
        <w:t xml:space="preserve"> affectant les autres utilisateurs du site.</w:t>
      </w:r>
    </w:p>
    <w:p w14:paraId="41DD9DAC" w14:textId="33A5C66A" w:rsidR="00B753D1" w:rsidRPr="00B753D1" w:rsidRDefault="00B753D1" w:rsidP="00CB0E55">
      <w:pPr>
        <w:rPr>
          <w:i/>
          <w:iCs/>
        </w:rPr>
      </w:pPr>
      <w:r w:rsidRPr="00B753D1">
        <w:rPr>
          <w:i/>
          <w:iCs/>
        </w:rPr>
        <w:t>Indice : essayer de mettre de</w:t>
      </w:r>
      <w:r w:rsidR="00D97D0A">
        <w:rPr>
          <w:i/>
          <w:iCs/>
        </w:rPr>
        <w:t>s</w:t>
      </w:r>
      <w:r w:rsidRPr="00B753D1">
        <w:rPr>
          <w:i/>
          <w:iCs/>
        </w:rPr>
        <w:t xml:space="preserve"> balises.</w:t>
      </w:r>
    </w:p>
    <w:p w14:paraId="266018D1" w14:textId="176E6394" w:rsidR="0059460B" w:rsidRDefault="0059460B" w:rsidP="00CB0E55">
      <w:r>
        <w:t>Expliqu</w:t>
      </w:r>
      <w:r w:rsidR="00D97D0A">
        <w:t>er</w:t>
      </w:r>
      <w:r>
        <w:t xml:space="preserve"> comment fonctionne la faille :</w:t>
      </w:r>
    </w:p>
    <w:p w14:paraId="29CCC1DE" w14:textId="2AABF398" w:rsidR="002F4B0D" w:rsidRPr="002F4B0D" w:rsidRDefault="002F4B0D" w:rsidP="002F4B0D">
      <w:pPr>
        <w:tabs>
          <w:tab w:val="left" w:leader="dot" w:pos="9072"/>
        </w:tabs>
      </w:pPr>
      <w:r w:rsidRPr="002F4B0D">
        <w:t xml:space="preserve">Les données saisies par l’utilisateur sont </w:t>
      </w:r>
      <w:r w:rsidRPr="002F4B0D">
        <w:rPr>
          <w:b/>
          <w:bCs/>
        </w:rPr>
        <w:t>stockées</w:t>
      </w:r>
      <w:r w:rsidRPr="002F4B0D">
        <w:t xml:space="preserve"> puis </w:t>
      </w:r>
      <w:r w:rsidRPr="002F4B0D">
        <w:rPr>
          <w:b/>
          <w:bCs/>
        </w:rPr>
        <w:t>réutilisées</w:t>
      </w:r>
      <w:r w:rsidRPr="002F4B0D">
        <w:t xml:space="preserve"> sans nettoyage.</w:t>
      </w:r>
    </w:p>
    <w:p w14:paraId="2F36223D" w14:textId="08401527" w:rsidR="002F4B0D" w:rsidRPr="002F4B0D" w:rsidRDefault="002F4B0D" w:rsidP="002F4B0D">
      <w:pPr>
        <w:tabs>
          <w:tab w:val="left" w:leader="dot" w:pos="9072"/>
        </w:tabs>
      </w:pPr>
      <w:r w:rsidRPr="002F4B0D">
        <w:t xml:space="preserve">Au moment de l’affichage, elles sont interprétées comme du </w:t>
      </w:r>
      <w:r w:rsidRPr="002F4B0D">
        <w:rPr>
          <w:b/>
          <w:bCs/>
        </w:rPr>
        <w:t>HTML</w:t>
      </w:r>
      <w:r w:rsidRPr="002F4B0D">
        <w:t xml:space="preserve"> grâce à </w:t>
      </w:r>
      <w:proofErr w:type="spellStart"/>
      <w:r w:rsidRPr="002F4B0D">
        <w:t>innerHTML</w:t>
      </w:r>
      <w:proofErr w:type="spellEnd"/>
      <w:r w:rsidRPr="002F4B0D">
        <w:t>.</w:t>
      </w:r>
    </w:p>
    <w:p w14:paraId="4ACC47AA" w14:textId="56662775" w:rsidR="002F4B0D" w:rsidRPr="002F4B0D" w:rsidRDefault="002F4B0D" w:rsidP="002F4B0D">
      <w:pPr>
        <w:tabs>
          <w:tab w:val="left" w:leader="dot" w:pos="9072"/>
        </w:tabs>
      </w:pPr>
      <w:r w:rsidRPr="002F4B0D">
        <w:lastRenderedPageBreak/>
        <w:t xml:space="preserve">Comme la valeur vient d’un autre utilisateur et est persistée, c’est une </w:t>
      </w:r>
      <w:r w:rsidRPr="002F4B0D">
        <w:rPr>
          <w:b/>
          <w:bCs/>
        </w:rPr>
        <w:t>XSS stockée</w:t>
      </w:r>
      <w:r w:rsidRPr="002F4B0D">
        <w:t xml:space="preserve"> (plus grave qu’une XSS réfléchie).</w:t>
      </w:r>
    </w:p>
    <w:p w14:paraId="366D429A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0DB7341D" w14:textId="40A0AFD6" w:rsidR="00994E36" w:rsidRDefault="00994E36">
      <w:pPr>
        <w:spacing w:line="259" w:lineRule="auto"/>
      </w:pPr>
    </w:p>
    <w:p w14:paraId="484CAF61" w14:textId="6D95F021" w:rsidR="001E0EEB" w:rsidRDefault="001E0EEB" w:rsidP="001E0EEB">
      <w:pPr>
        <w:pStyle w:val="Titre2"/>
      </w:pPr>
      <w:r>
        <w:t>Exploiter la vulnérabilité 2</w:t>
      </w:r>
    </w:p>
    <w:p w14:paraId="082C719D" w14:textId="6D0E664C" w:rsidR="001E0EEB" w:rsidRDefault="00E827FB" w:rsidP="001E0EEB">
      <w:r>
        <w:t xml:space="preserve">Vous avez remarqué qu’un attaquant a pu </w:t>
      </w:r>
      <w:r w:rsidR="00B357DA">
        <w:t xml:space="preserve">manipuler </w:t>
      </w:r>
      <w:r w:rsidR="00B02BDE">
        <w:t>le</w:t>
      </w:r>
      <w:r w:rsidR="00B357DA">
        <w:t xml:space="preserve"> site à l’aide du commentaire : </w:t>
      </w:r>
    </w:p>
    <w:p w14:paraId="64031610" w14:textId="1BBF43BE" w:rsidR="00B357DA" w:rsidRPr="00A6542C" w:rsidRDefault="006519D5" w:rsidP="001E0EEB">
      <w:pPr>
        <w:rPr>
          <w:lang w:val="en-US"/>
        </w:rPr>
      </w:pPr>
      <w:r w:rsidRPr="00A6542C">
        <w:rPr>
          <w:lang w:val="en-US"/>
        </w:rPr>
        <w:t>&lt;</w:t>
      </w:r>
      <w:proofErr w:type="spellStart"/>
      <w:r w:rsidRPr="00A6542C">
        <w:rPr>
          <w:lang w:val="en-US"/>
        </w:rPr>
        <w:t>img</w:t>
      </w:r>
      <w:proofErr w:type="spellEnd"/>
      <w:r w:rsidRPr="00A6542C">
        <w:rPr>
          <w:lang w:val="en-US"/>
        </w:rPr>
        <w:t xml:space="preserve"> </w:t>
      </w:r>
      <w:proofErr w:type="spellStart"/>
      <w:r w:rsidRPr="00A6542C">
        <w:rPr>
          <w:lang w:val="en-US"/>
        </w:rPr>
        <w:t>src</w:t>
      </w:r>
      <w:proofErr w:type="spellEnd"/>
      <w:r w:rsidRPr="00A6542C">
        <w:rPr>
          <w:lang w:val="en-US"/>
        </w:rPr>
        <w:t xml:space="preserve">="x" </w:t>
      </w:r>
      <w:proofErr w:type="spellStart"/>
      <w:r w:rsidRPr="00A6542C">
        <w:rPr>
          <w:lang w:val="en-US"/>
        </w:rPr>
        <w:t>onerror</w:t>
      </w:r>
      <w:proofErr w:type="spellEnd"/>
      <w:r w:rsidRPr="00A6542C">
        <w:rPr>
          <w:lang w:val="en-US"/>
        </w:rPr>
        <w:t>="alert('XSS')"&gt;</w:t>
      </w:r>
    </w:p>
    <w:p w14:paraId="24910497" w14:textId="77777777" w:rsidR="006519D5" w:rsidRPr="00A6542C" w:rsidRDefault="006519D5" w:rsidP="001E0EEB">
      <w:pPr>
        <w:rPr>
          <w:lang w:val="en-US"/>
        </w:rPr>
      </w:pPr>
    </w:p>
    <w:p w14:paraId="7B254949" w14:textId="68A4805E" w:rsidR="006519D5" w:rsidRPr="008500F0" w:rsidRDefault="006519D5" w:rsidP="001E0EEB">
      <w:r w:rsidRPr="008500F0">
        <w:t>Explique</w:t>
      </w:r>
      <w:r w:rsidR="00B02BDE" w:rsidRPr="008500F0">
        <w:t>r</w:t>
      </w:r>
      <w:r w:rsidRPr="008500F0">
        <w:t xml:space="preserve"> ce que l’attaquant à chercher à provoquer</w:t>
      </w:r>
      <w:r w:rsidR="00DC3B25" w:rsidRPr="008500F0">
        <w:t xml:space="preserve"> et quel </w:t>
      </w:r>
      <w:r w:rsidR="003D1046" w:rsidRPr="008500F0">
        <w:t>mécanisme</w:t>
      </w:r>
      <w:r w:rsidR="00DC3B25" w:rsidRPr="008500F0">
        <w:t xml:space="preserve"> a-t-il voulu contourner.</w:t>
      </w:r>
    </w:p>
    <w:p w14:paraId="5E1437B4" w14:textId="393F01C5" w:rsidR="008500F0" w:rsidRPr="008500F0" w:rsidRDefault="008500F0" w:rsidP="008500F0">
      <w:pPr>
        <w:tabs>
          <w:tab w:val="left" w:leader="dot" w:pos="9072"/>
        </w:tabs>
      </w:pPr>
      <w:r w:rsidRPr="008500F0">
        <w:t>Il veut toujours faire exécuter du JavaScript dans le navigateur des autres utilisateurs.</w:t>
      </w:r>
    </w:p>
    <w:p w14:paraId="48A9CDA1" w14:textId="728B6C68" w:rsidR="008500F0" w:rsidRPr="008500F0" w:rsidRDefault="008500F0" w:rsidP="008500F0">
      <w:pPr>
        <w:tabs>
          <w:tab w:val="left" w:leader="dot" w:pos="9072"/>
        </w:tabs>
      </w:pPr>
      <w:r w:rsidRPr="008500F0">
        <w:t xml:space="preserve">Ici, il utilise l’attribut d’événement </w:t>
      </w:r>
      <w:proofErr w:type="spellStart"/>
      <w:r w:rsidRPr="008500F0">
        <w:t>onerror</w:t>
      </w:r>
      <w:proofErr w:type="spellEnd"/>
      <w:r w:rsidRPr="008500F0">
        <w:t xml:space="preserve"> de l’image.</w:t>
      </w:r>
    </w:p>
    <w:p w14:paraId="35428024" w14:textId="73F5ADCE" w:rsidR="008500F0" w:rsidRPr="008500F0" w:rsidRDefault="008500F0" w:rsidP="008500F0">
      <w:pPr>
        <w:tabs>
          <w:tab w:val="left" w:leader="dot" w:pos="9072"/>
        </w:tabs>
      </w:pPr>
      <w:r w:rsidRPr="008500F0">
        <w:t xml:space="preserve">Comme src="x" pointe vers une image invalide, le chargement échoue, l’événement </w:t>
      </w:r>
      <w:proofErr w:type="spellStart"/>
      <w:r w:rsidRPr="008500F0">
        <w:t>error</w:t>
      </w:r>
      <w:proofErr w:type="spellEnd"/>
      <w:r w:rsidRPr="008500F0">
        <w:t xml:space="preserve"> est déclenché, et donc le code dans </w:t>
      </w:r>
      <w:proofErr w:type="spellStart"/>
      <w:r w:rsidRPr="008500F0">
        <w:t>onerror</w:t>
      </w:r>
      <w:proofErr w:type="spellEnd"/>
      <w:r w:rsidRPr="008500F0">
        <w:t xml:space="preserve"> s’exécute → </w:t>
      </w:r>
      <w:proofErr w:type="spellStart"/>
      <w:r w:rsidRPr="008500F0">
        <w:t>alert</w:t>
      </w:r>
      <w:proofErr w:type="spellEnd"/>
      <w:r w:rsidRPr="008500F0">
        <w:t>('XSS').</w:t>
      </w:r>
    </w:p>
    <w:p w14:paraId="65C64DBD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EDA506F" w14:textId="77777777" w:rsidR="001E0EEB" w:rsidRDefault="001E0EEB" w:rsidP="001E0EEB">
      <w:pPr>
        <w:pStyle w:val="Titre2"/>
        <w:numPr>
          <w:ilvl w:val="0"/>
          <w:numId w:val="0"/>
        </w:numPr>
        <w:ind w:left="431" w:hanging="431"/>
      </w:pPr>
    </w:p>
    <w:p w14:paraId="7882E9AB" w14:textId="7B4DB309" w:rsidR="00994E36" w:rsidRDefault="00994E36" w:rsidP="00994E36">
      <w:pPr>
        <w:pStyle w:val="Titre2"/>
      </w:pPr>
      <w:r>
        <w:t>Corriger la vulnérabilité</w:t>
      </w:r>
    </w:p>
    <w:p w14:paraId="00C3B228" w14:textId="16D1984D" w:rsidR="00CB0E55" w:rsidRDefault="00994E36" w:rsidP="00CB0E55">
      <w:r>
        <w:t>Mett</w:t>
      </w:r>
      <w:r w:rsidR="00B02BDE">
        <w:t>re</w:t>
      </w:r>
      <w:r>
        <w:t xml:space="preserve"> en place deux éléments dans le code qui empêcheront un attaquant d’exploiter les vulnérabilités d</w:t>
      </w:r>
      <w:r w:rsidR="00B02BDE">
        <w:t xml:space="preserve">u </w:t>
      </w:r>
      <w:r>
        <w:t>site.</w:t>
      </w:r>
    </w:p>
    <w:p w14:paraId="74C87939" w14:textId="011F0A47" w:rsidR="002359EF" w:rsidRDefault="00B02BDE" w:rsidP="00AA2167">
      <w:r>
        <w:t>Quels sont les éléments à retenir de cette opération</w:t>
      </w:r>
      <w:r w:rsidR="00994E36">
        <w:t> ?</w:t>
      </w:r>
    </w:p>
    <w:p w14:paraId="661A1513" w14:textId="1DC40408" w:rsidR="00E87C86" w:rsidRPr="00E87C86" w:rsidRDefault="00E87C86" w:rsidP="00E87C86">
      <w:pPr>
        <w:pStyle w:val="Paragraphedeliste"/>
        <w:numPr>
          <w:ilvl w:val="0"/>
          <w:numId w:val="10"/>
        </w:numPr>
        <w:tabs>
          <w:tab w:val="left" w:leader="dot" w:pos="9072"/>
        </w:tabs>
      </w:pPr>
      <w:r w:rsidRPr="00E87C86">
        <w:t>&lt;</w:t>
      </w:r>
      <w:proofErr w:type="gramStart"/>
      <w:r w:rsidRPr="00E87C86">
        <w:t>script</w:t>
      </w:r>
      <w:proofErr w:type="gramEnd"/>
      <w:r w:rsidRPr="00E87C86">
        <w:t>&gt;</w:t>
      </w:r>
      <w:proofErr w:type="spellStart"/>
      <w:r w:rsidRPr="00E87C86">
        <w:t>alert</w:t>
      </w:r>
      <w:proofErr w:type="spellEnd"/>
      <w:r w:rsidRPr="00E87C86">
        <w:t>('XSS')&lt;/script&gt; devient &amp;</w:t>
      </w:r>
      <w:proofErr w:type="spellStart"/>
      <w:r w:rsidRPr="00E87C86">
        <w:t>lt;script&amp;gt;alert</w:t>
      </w:r>
      <w:proofErr w:type="spellEnd"/>
      <w:r w:rsidRPr="00E87C86">
        <w:t>('XSS')&amp;</w:t>
      </w:r>
      <w:proofErr w:type="spellStart"/>
      <w:r w:rsidRPr="00E87C86">
        <w:t>lt</w:t>
      </w:r>
      <w:proofErr w:type="spellEnd"/>
      <w:r w:rsidRPr="00E87C86">
        <w:t>;/</w:t>
      </w:r>
      <w:proofErr w:type="spellStart"/>
      <w:r w:rsidRPr="00E87C86">
        <w:t>script&amp;gt</w:t>
      </w:r>
      <w:proofErr w:type="spellEnd"/>
      <w:r w:rsidRPr="00E87C86">
        <w:t>;.</w:t>
      </w:r>
    </w:p>
    <w:p w14:paraId="11A77803" w14:textId="19BE5AD8" w:rsidR="00E87C86" w:rsidRPr="00E87C86" w:rsidRDefault="00E87C86" w:rsidP="00E87C86">
      <w:pPr>
        <w:tabs>
          <w:tab w:val="left" w:leader="dot" w:pos="9072"/>
        </w:tabs>
      </w:pPr>
      <w:r>
        <w:tab/>
      </w:r>
      <w:r w:rsidRPr="00E87C86">
        <w:t>&lt;</w:t>
      </w:r>
      <w:proofErr w:type="spellStart"/>
      <w:proofErr w:type="gramStart"/>
      <w:r w:rsidRPr="00E87C86">
        <w:t>img</w:t>
      </w:r>
      <w:proofErr w:type="spellEnd"/>
      <w:proofErr w:type="gramEnd"/>
      <w:r w:rsidRPr="00E87C86">
        <w:t xml:space="preserve"> src="x" </w:t>
      </w:r>
      <w:proofErr w:type="spellStart"/>
      <w:r w:rsidRPr="00E87C86">
        <w:t>onerror</w:t>
      </w:r>
      <w:proofErr w:type="spellEnd"/>
      <w:r w:rsidRPr="00E87C86">
        <w:t xml:space="preserve">="..."&gt; devient des entités HTML, donc </w:t>
      </w:r>
      <w:r w:rsidRPr="00E87C86">
        <w:rPr>
          <w:b/>
          <w:bCs/>
        </w:rPr>
        <w:t>plus interprété comme HTML</w:t>
      </w:r>
      <w:r w:rsidRPr="00E87C86">
        <w:t>, mais affiché comme texte.</w:t>
      </w:r>
    </w:p>
    <w:p w14:paraId="37F71677" w14:textId="2B130998" w:rsidR="00E87C86" w:rsidRPr="00E87C86" w:rsidRDefault="00E87C86" w:rsidP="00E87C86">
      <w:pPr>
        <w:pStyle w:val="Paragraphedeliste"/>
        <w:numPr>
          <w:ilvl w:val="0"/>
          <w:numId w:val="10"/>
        </w:numPr>
        <w:tabs>
          <w:tab w:val="left" w:leader="dot" w:pos="9072"/>
        </w:tabs>
      </w:pPr>
      <w:proofErr w:type="spellStart"/>
      <w:proofErr w:type="gramStart"/>
      <w:r w:rsidRPr="00E87C86">
        <w:lastRenderedPageBreak/>
        <w:t>textContent</w:t>
      </w:r>
      <w:proofErr w:type="spellEnd"/>
      <w:proofErr w:type="gramEnd"/>
      <w:r w:rsidRPr="00E87C86">
        <w:t xml:space="preserve"> traite tout comme du texte, pas comme du HTML.</w:t>
      </w:r>
    </w:p>
    <w:p w14:paraId="1D25AD5F" w14:textId="5A90DA28" w:rsidR="00E87C86" w:rsidRPr="00E87C86" w:rsidRDefault="00E87C86" w:rsidP="00E87C86">
      <w:pPr>
        <w:pStyle w:val="Paragraphedeliste"/>
        <w:tabs>
          <w:tab w:val="left" w:leader="dot" w:pos="9072"/>
        </w:tabs>
      </w:pPr>
      <w:r w:rsidRPr="00E87C86">
        <w:t xml:space="preserve">Même si un </w:t>
      </w:r>
      <w:proofErr w:type="spellStart"/>
      <w:r w:rsidRPr="00E87C86">
        <w:t>payload</w:t>
      </w:r>
      <w:proofErr w:type="spellEnd"/>
      <w:r w:rsidRPr="00E87C86">
        <w:t xml:space="preserve"> malveillant échappe la première protection, il ne sera pas exécuté.</w:t>
      </w:r>
    </w:p>
    <w:p w14:paraId="32B93F8A" w14:textId="085765E0" w:rsidR="00F5287C" w:rsidRPr="00882FE6" w:rsidRDefault="00F5287C" w:rsidP="00E87C86">
      <w:pPr>
        <w:pStyle w:val="Paragraphedeliste"/>
        <w:tabs>
          <w:tab w:val="left" w:leader="dot" w:pos="9072"/>
        </w:tabs>
      </w:pPr>
    </w:p>
    <w:sectPr w:rsidR="00F5287C" w:rsidRPr="00882FE6" w:rsidSect="00BD63C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45C81" w14:textId="77777777" w:rsidR="00C55B67" w:rsidRDefault="00C55B67" w:rsidP="00DE3DBE">
      <w:pPr>
        <w:spacing w:after="0" w:line="240" w:lineRule="auto"/>
      </w:pPr>
      <w:r>
        <w:separator/>
      </w:r>
    </w:p>
  </w:endnote>
  <w:endnote w:type="continuationSeparator" w:id="0">
    <w:p w14:paraId="5A04D804" w14:textId="77777777" w:rsidR="00C55B67" w:rsidRDefault="00C55B67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D03461" w14:paraId="691167DC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567F4ACB" w14:textId="25E9163F" w:rsidR="0004273F" w:rsidRPr="0027637C" w:rsidRDefault="00994E36" w:rsidP="0004273F">
          <w:pPr>
            <w:pStyle w:val="-Pieddepage"/>
            <w:rPr>
              <w:rFonts w:ascii="Century Gothic" w:hAnsi="Century Gothic" w:cs="Arial"/>
              <w:szCs w:val="16"/>
              <w:lang w:val="de-CH"/>
            </w:rPr>
          </w:pPr>
          <w:proofErr w:type="spellStart"/>
          <w:r>
            <w:rPr>
              <w:rFonts w:ascii="Century Gothic" w:hAnsi="Century Gothic" w:cs="Arial"/>
              <w:szCs w:val="16"/>
              <w:lang w:val="de-CH"/>
            </w:rPr>
            <w:t>Failles</w:t>
          </w:r>
          <w:proofErr w:type="spellEnd"/>
          <w:r>
            <w:rPr>
              <w:rFonts w:ascii="Century Gothic" w:hAnsi="Century Gothic" w:cs="Arial"/>
              <w:szCs w:val="16"/>
              <w:lang w:val="de-CH"/>
            </w:rPr>
            <w:t xml:space="preserve"> XSS</w:t>
          </w:r>
        </w:p>
      </w:tc>
      <w:tc>
        <w:tcPr>
          <w:tcW w:w="1116" w:type="dxa"/>
          <w:vAlign w:val="center"/>
        </w:tcPr>
        <w:p w14:paraId="6C6528DB" w14:textId="77777777" w:rsidR="0004273F" w:rsidRPr="0027637C" w:rsidRDefault="0004273F" w:rsidP="0004273F">
          <w:pPr>
            <w:pStyle w:val="-Pieddepage"/>
            <w:jc w:val="center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2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FDD54F6" w14:textId="010FF248" w:rsidR="0004273F" w:rsidRPr="002736FC" w:rsidRDefault="0004273F" w:rsidP="0004273F">
          <w:pPr>
            <w:pStyle w:val="-Pieddepage"/>
            <w:jc w:val="right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27637C">
            <w:rPr>
              <w:rFonts w:ascii="Century Gothic" w:hAnsi="Century Gothic"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994E36">
            <w:rPr>
              <w:rFonts w:ascii="Century Gothic" w:hAnsi="Century Gothic" w:cs="Arial"/>
              <w:noProof/>
              <w:szCs w:val="16"/>
              <w:lang w:val="de-CH"/>
            </w:rPr>
            <w:t>E-183-ALL-XSS.docx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14:paraId="5BCA64EC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0A24" w14:textId="77777777" w:rsidR="00C55B67" w:rsidRDefault="00C55B67" w:rsidP="00DE3DBE">
      <w:pPr>
        <w:spacing w:after="0" w:line="240" w:lineRule="auto"/>
      </w:pPr>
      <w:r>
        <w:separator/>
      </w:r>
    </w:p>
  </w:footnote>
  <w:footnote w:type="continuationSeparator" w:id="0">
    <w:p w14:paraId="7232D1C3" w14:textId="77777777" w:rsidR="00C55B67" w:rsidRDefault="00C55B67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64790388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337B9504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7108083" w14:textId="04AE0598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4119B02B" wp14:editId="11882C8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F3105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3F1EF50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21AC27A1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3021E947" wp14:editId="1FFF0A48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897384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0B79"/>
    <w:multiLevelType w:val="hybridMultilevel"/>
    <w:tmpl w:val="E470243A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B6FD3"/>
    <w:multiLevelType w:val="hybridMultilevel"/>
    <w:tmpl w:val="6EF8A1B8"/>
    <w:lvl w:ilvl="0" w:tplc="2EAE4E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32C59"/>
    <w:multiLevelType w:val="hybridMultilevel"/>
    <w:tmpl w:val="A00EBDE8"/>
    <w:lvl w:ilvl="0" w:tplc="66B465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7601B"/>
    <w:multiLevelType w:val="hybridMultilevel"/>
    <w:tmpl w:val="52BC6A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D0CC1"/>
    <w:multiLevelType w:val="hybridMultilevel"/>
    <w:tmpl w:val="95DC807E"/>
    <w:lvl w:ilvl="0" w:tplc="AFDAEF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822E2"/>
    <w:multiLevelType w:val="hybridMultilevel"/>
    <w:tmpl w:val="05B2F0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801DF"/>
    <w:multiLevelType w:val="hybridMultilevel"/>
    <w:tmpl w:val="C0C01A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1A6D1E"/>
    <w:multiLevelType w:val="hybridMultilevel"/>
    <w:tmpl w:val="2B6C2D2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778141">
    <w:abstractNumId w:val="7"/>
  </w:num>
  <w:num w:numId="2" w16cid:durableId="931552848">
    <w:abstractNumId w:val="7"/>
  </w:num>
  <w:num w:numId="3" w16cid:durableId="465320166">
    <w:abstractNumId w:val="3"/>
  </w:num>
  <w:num w:numId="4" w16cid:durableId="2145344516">
    <w:abstractNumId w:val="6"/>
  </w:num>
  <w:num w:numId="5" w16cid:durableId="902790804">
    <w:abstractNumId w:val="5"/>
  </w:num>
  <w:num w:numId="6" w16cid:durableId="1008369282">
    <w:abstractNumId w:val="1"/>
  </w:num>
  <w:num w:numId="7" w16cid:durableId="1503736132">
    <w:abstractNumId w:val="2"/>
  </w:num>
  <w:num w:numId="8" w16cid:durableId="541018165">
    <w:abstractNumId w:val="4"/>
  </w:num>
  <w:num w:numId="9" w16cid:durableId="125927025">
    <w:abstractNumId w:val="8"/>
  </w:num>
  <w:num w:numId="10" w16cid:durableId="160205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A"/>
    <w:rsid w:val="00002F23"/>
    <w:rsid w:val="00005295"/>
    <w:rsid w:val="000164B5"/>
    <w:rsid w:val="00017767"/>
    <w:rsid w:val="00023314"/>
    <w:rsid w:val="000241E2"/>
    <w:rsid w:val="000241F6"/>
    <w:rsid w:val="0004273F"/>
    <w:rsid w:val="000505B8"/>
    <w:rsid w:val="000561CC"/>
    <w:rsid w:val="00063AF9"/>
    <w:rsid w:val="000660C0"/>
    <w:rsid w:val="00066F10"/>
    <w:rsid w:val="00067ED4"/>
    <w:rsid w:val="00072EAA"/>
    <w:rsid w:val="00074FDE"/>
    <w:rsid w:val="000865EE"/>
    <w:rsid w:val="00090126"/>
    <w:rsid w:val="000B305E"/>
    <w:rsid w:val="000D123B"/>
    <w:rsid w:val="000D2EB9"/>
    <w:rsid w:val="000E44E3"/>
    <w:rsid w:val="000F0518"/>
    <w:rsid w:val="00114185"/>
    <w:rsid w:val="0011575A"/>
    <w:rsid w:val="001252E7"/>
    <w:rsid w:val="001313A7"/>
    <w:rsid w:val="001457C3"/>
    <w:rsid w:val="001475B9"/>
    <w:rsid w:val="001547C5"/>
    <w:rsid w:val="00156CF8"/>
    <w:rsid w:val="001619CC"/>
    <w:rsid w:val="0017724F"/>
    <w:rsid w:val="001A50BF"/>
    <w:rsid w:val="001A6398"/>
    <w:rsid w:val="001C353A"/>
    <w:rsid w:val="001D0F99"/>
    <w:rsid w:val="001E0EEB"/>
    <w:rsid w:val="001E2EB6"/>
    <w:rsid w:val="001E4883"/>
    <w:rsid w:val="001E55B9"/>
    <w:rsid w:val="001E5C59"/>
    <w:rsid w:val="001F4A8D"/>
    <w:rsid w:val="001F5046"/>
    <w:rsid w:val="00204001"/>
    <w:rsid w:val="0021019D"/>
    <w:rsid w:val="00212D86"/>
    <w:rsid w:val="00230882"/>
    <w:rsid w:val="00230A91"/>
    <w:rsid w:val="002359EF"/>
    <w:rsid w:val="00245904"/>
    <w:rsid w:val="0026438C"/>
    <w:rsid w:val="002736FC"/>
    <w:rsid w:val="00275415"/>
    <w:rsid w:val="00291E1F"/>
    <w:rsid w:val="002A5CAF"/>
    <w:rsid w:val="002C1307"/>
    <w:rsid w:val="002D3B8B"/>
    <w:rsid w:val="002D7466"/>
    <w:rsid w:val="002E5DB6"/>
    <w:rsid w:val="002F0196"/>
    <w:rsid w:val="002F2A0F"/>
    <w:rsid w:val="002F4B0D"/>
    <w:rsid w:val="0031773A"/>
    <w:rsid w:val="00327F57"/>
    <w:rsid w:val="00336B84"/>
    <w:rsid w:val="00343A2F"/>
    <w:rsid w:val="003544FB"/>
    <w:rsid w:val="003553A6"/>
    <w:rsid w:val="003653D3"/>
    <w:rsid w:val="003800EB"/>
    <w:rsid w:val="00384038"/>
    <w:rsid w:val="003873A0"/>
    <w:rsid w:val="0038772B"/>
    <w:rsid w:val="00391960"/>
    <w:rsid w:val="003943A6"/>
    <w:rsid w:val="003D1046"/>
    <w:rsid w:val="003D278D"/>
    <w:rsid w:val="003F114A"/>
    <w:rsid w:val="003F134B"/>
    <w:rsid w:val="00406A26"/>
    <w:rsid w:val="00410992"/>
    <w:rsid w:val="00413D06"/>
    <w:rsid w:val="00415F21"/>
    <w:rsid w:val="004433FC"/>
    <w:rsid w:val="0044364C"/>
    <w:rsid w:val="00443825"/>
    <w:rsid w:val="0045208A"/>
    <w:rsid w:val="00457B93"/>
    <w:rsid w:val="004703AE"/>
    <w:rsid w:val="00473467"/>
    <w:rsid w:val="004A79B8"/>
    <w:rsid w:val="004B44BE"/>
    <w:rsid w:val="004C1FE6"/>
    <w:rsid w:val="004C55D3"/>
    <w:rsid w:val="004D7FB0"/>
    <w:rsid w:val="004E0CCA"/>
    <w:rsid w:val="004E3127"/>
    <w:rsid w:val="004E3404"/>
    <w:rsid w:val="004F73D3"/>
    <w:rsid w:val="00510D03"/>
    <w:rsid w:val="00513D47"/>
    <w:rsid w:val="00516E99"/>
    <w:rsid w:val="00523848"/>
    <w:rsid w:val="00524E52"/>
    <w:rsid w:val="00530AAC"/>
    <w:rsid w:val="0053605A"/>
    <w:rsid w:val="00536780"/>
    <w:rsid w:val="005609C4"/>
    <w:rsid w:val="005657CC"/>
    <w:rsid w:val="00587D45"/>
    <w:rsid w:val="00591621"/>
    <w:rsid w:val="0059460B"/>
    <w:rsid w:val="005B6CCC"/>
    <w:rsid w:val="005C6E66"/>
    <w:rsid w:val="005D289A"/>
    <w:rsid w:val="005D2B89"/>
    <w:rsid w:val="005D730B"/>
    <w:rsid w:val="005E1E3E"/>
    <w:rsid w:val="005E66AE"/>
    <w:rsid w:val="005F250E"/>
    <w:rsid w:val="005F3A73"/>
    <w:rsid w:val="00617EB8"/>
    <w:rsid w:val="00626DFA"/>
    <w:rsid w:val="00627981"/>
    <w:rsid w:val="00634629"/>
    <w:rsid w:val="0065080C"/>
    <w:rsid w:val="006519D5"/>
    <w:rsid w:val="00665B30"/>
    <w:rsid w:val="006676E5"/>
    <w:rsid w:val="00684B61"/>
    <w:rsid w:val="006B1017"/>
    <w:rsid w:val="006B60E4"/>
    <w:rsid w:val="006B6470"/>
    <w:rsid w:val="006D4C59"/>
    <w:rsid w:val="006E1B18"/>
    <w:rsid w:val="006E43B2"/>
    <w:rsid w:val="006E7B84"/>
    <w:rsid w:val="00700E9F"/>
    <w:rsid w:val="00704498"/>
    <w:rsid w:val="00710651"/>
    <w:rsid w:val="00710EDD"/>
    <w:rsid w:val="007175F8"/>
    <w:rsid w:val="00724029"/>
    <w:rsid w:val="007363BE"/>
    <w:rsid w:val="00737BB9"/>
    <w:rsid w:val="00755E6E"/>
    <w:rsid w:val="007739D7"/>
    <w:rsid w:val="00776EC3"/>
    <w:rsid w:val="007A4CF9"/>
    <w:rsid w:val="007A4DA2"/>
    <w:rsid w:val="007B0EC7"/>
    <w:rsid w:val="007B50B1"/>
    <w:rsid w:val="007C0022"/>
    <w:rsid w:val="007C1D70"/>
    <w:rsid w:val="007D0515"/>
    <w:rsid w:val="007D2634"/>
    <w:rsid w:val="007F360D"/>
    <w:rsid w:val="007F4EED"/>
    <w:rsid w:val="007F749C"/>
    <w:rsid w:val="00800F69"/>
    <w:rsid w:val="008074E6"/>
    <w:rsid w:val="00811D8B"/>
    <w:rsid w:val="0081678F"/>
    <w:rsid w:val="00820295"/>
    <w:rsid w:val="00830E60"/>
    <w:rsid w:val="00832E1C"/>
    <w:rsid w:val="008371A0"/>
    <w:rsid w:val="008500F0"/>
    <w:rsid w:val="00871DA5"/>
    <w:rsid w:val="00882FE6"/>
    <w:rsid w:val="008921E8"/>
    <w:rsid w:val="00896841"/>
    <w:rsid w:val="008B6C37"/>
    <w:rsid w:val="008E0CA8"/>
    <w:rsid w:val="008E2F22"/>
    <w:rsid w:val="008E6957"/>
    <w:rsid w:val="008F0EFF"/>
    <w:rsid w:val="008F1DDB"/>
    <w:rsid w:val="008F6256"/>
    <w:rsid w:val="008F7337"/>
    <w:rsid w:val="00911350"/>
    <w:rsid w:val="00914F50"/>
    <w:rsid w:val="00916839"/>
    <w:rsid w:val="00921367"/>
    <w:rsid w:val="00926D02"/>
    <w:rsid w:val="00937E16"/>
    <w:rsid w:val="0094029B"/>
    <w:rsid w:val="009420D2"/>
    <w:rsid w:val="0094409A"/>
    <w:rsid w:val="00952752"/>
    <w:rsid w:val="00957162"/>
    <w:rsid w:val="00962945"/>
    <w:rsid w:val="00967D22"/>
    <w:rsid w:val="00971850"/>
    <w:rsid w:val="00980974"/>
    <w:rsid w:val="00994E36"/>
    <w:rsid w:val="009B374C"/>
    <w:rsid w:val="009B5788"/>
    <w:rsid w:val="009B6D81"/>
    <w:rsid w:val="009D2300"/>
    <w:rsid w:val="009E0DE9"/>
    <w:rsid w:val="009E17D4"/>
    <w:rsid w:val="00A0711F"/>
    <w:rsid w:val="00A405F5"/>
    <w:rsid w:val="00A41719"/>
    <w:rsid w:val="00A518D4"/>
    <w:rsid w:val="00A5778D"/>
    <w:rsid w:val="00A6542C"/>
    <w:rsid w:val="00A718B7"/>
    <w:rsid w:val="00A75055"/>
    <w:rsid w:val="00A761B9"/>
    <w:rsid w:val="00A84F3F"/>
    <w:rsid w:val="00A92E05"/>
    <w:rsid w:val="00A940EE"/>
    <w:rsid w:val="00AA2167"/>
    <w:rsid w:val="00AB5CF6"/>
    <w:rsid w:val="00AC0036"/>
    <w:rsid w:val="00AD24C3"/>
    <w:rsid w:val="00AE649C"/>
    <w:rsid w:val="00AE7B3D"/>
    <w:rsid w:val="00AF3EA4"/>
    <w:rsid w:val="00B02BDE"/>
    <w:rsid w:val="00B10C66"/>
    <w:rsid w:val="00B11CC3"/>
    <w:rsid w:val="00B139E0"/>
    <w:rsid w:val="00B357DA"/>
    <w:rsid w:val="00B4050E"/>
    <w:rsid w:val="00B512B3"/>
    <w:rsid w:val="00B610EA"/>
    <w:rsid w:val="00B63BC0"/>
    <w:rsid w:val="00B71C56"/>
    <w:rsid w:val="00B753D1"/>
    <w:rsid w:val="00B9261E"/>
    <w:rsid w:val="00B92CA4"/>
    <w:rsid w:val="00B95EB6"/>
    <w:rsid w:val="00BA1388"/>
    <w:rsid w:val="00BA69E2"/>
    <w:rsid w:val="00BD4FC7"/>
    <w:rsid w:val="00BD63C6"/>
    <w:rsid w:val="00BD6A1C"/>
    <w:rsid w:val="00BE22C4"/>
    <w:rsid w:val="00BE3C56"/>
    <w:rsid w:val="00BE7004"/>
    <w:rsid w:val="00BF60E5"/>
    <w:rsid w:val="00C0090E"/>
    <w:rsid w:val="00C0765A"/>
    <w:rsid w:val="00C1376D"/>
    <w:rsid w:val="00C13BDA"/>
    <w:rsid w:val="00C14030"/>
    <w:rsid w:val="00C22026"/>
    <w:rsid w:val="00C249CB"/>
    <w:rsid w:val="00C30022"/>
    <w:rsid w:val="00C42D96"/>
    <w:rsid w:val="00C55B67"/>
    <w:rsid w:val="00C5718A"/>
    <w:rsid w:val="00CA05C9"/>
    <w:rsid w:val="00CA0A89"/>
    <w:rsid w:val="00CB0E55"/>
    <w:rsid w:val="00CB6ACC"/>
    <w:rsid w:val="00D03461"/>
    <w:rsid w:val="00D06313"/>
    <w:rsid w:val="00D13350"/>
    <w:rsid w:val="00D20264"/>
    <w:rsid w:val="00D238FA"/>
    <w:rsid w:val="00D56B2F"/>
    <w:rsid w:val="00D61451"/>
    <w:rsid w:val="00D62365"/>
    <w:rsid w:val="00D72F57"/>
    <w:rsid w:val="00D74DB6"/>
    <w:rsid w:val="00D9795C"/>
    <w:rsid w:val="00D97D0A"/>
    <w:rsid w:val="00DB2030"/>
    <w:rsid w:val="00DC3B25"/>
    <w:rsid w:val="00DC3C45"/>
    <w:rsid w:val="00DC5B80"/>
    <w:rsid w:val="00DD124A"/>
    <w:rsid w:val="00DE3DBE"/>
    <w:rsid w:val="00E0005F"/>
    <w:rsid w:val="00E056D2"/>
    <w:rsid w:val="00E11A7F"/>
    <w:rsid w:val="00E13BA0"/>
    <w:rsid w:val="00E14AE7"/>
    <w:rsid w:val="00E208B6"/>
    <w:rsid w:val="00E25975"/>
    <w:rsid w:val="00E55944"/>
    <w:rsid w:val="00E627C2"/>
    <w:rsid w:val="00E65A40"/>
    <w:rsid w:val="00E725F4"/>
    <w:rsid w:val="00E827FB"/>
    <w:rsid w:val="00E84478"/>
    <w:rsid w:val="00E859B3"/>
    <w:rsid w:val="00E868A5"/>
    <w:rsid w:val="00E87C86"/>
    <w:rsid w:val="00EB10EC"/>
    <w:rsid w:val="00ED35EE"/>
    <w:rsid w:val="00ED69AA"/>
    <w:rsid w:val="00EE18B1"/>
    <w:rsid w:val="00EF1EC4"/>
    <w:rsid w:val="00EF2788"/>
    <w:rsid w:val="00F00972"/>
    <w:rsid w:val="00F00F70"/>
    <w:rsid w:val="00F11035"/>
    <w:rsid w:val="00F30F08"/>
    <w:rsid w:val="00F3105E"/>
    <w:rsid w:val="00F3543B"/>
    <w:rsid w:val="00F41636"/>
    <w:rsid w:val="00F47D5E"/>
    <w:rsid w:val="00F512BE"/>
    <w:rsid w:val="00F5287C"/>
    <w:rsid w:val="00F52A96"/>
    <w:rsid w:val="00F55B38"/>
    <w:rsid w:val="00F6227E"/>
    <w:rsid w:val="00F73809"/>
    <w:rsid w:val="00F73D92"/>
    <w:rsid w:val="00F74E57"/>
    <w:rsid w:val="00FC5823"/>
    <w:rsid w:val="00FE2810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31E99A"/>
  <w15:chartTrackingRefBased/>
  <w15:docId w15:val="{66F01DDD-FEFE-4F8B-BF1F-0083FAE3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EEB"/>
    <w:pPr>
      <w:spacing w:line="360" w:lineRule="auto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BA1388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388"/>
    <w:rPr>
      <w:rFonts w:ascii="Arial" w:eastAsiaTheme="majorEastAsia" w:hAnsi="Arial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04273F"/>
    <w:pPr>
      <w:spacing w:after="0" w:line="240" w:lineRule="auto"/>
    </w:pPr>
    <w:rPr>
      <w:rFonts w:asciiTheme="minorHAnsi" w:eastAsia="Times New Roman" w:hAnsiTheme="minorHAnsi" w:cs="Times New Roman"/>
      <w:sz w:val="16"/>
      <w:szCs w:val="20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7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749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CodeHTML">
    <w:name w:val="HTML Code"/>
    <w:basedOn w:val="Policepardfaut"/>
    <w:uiPriority w:val="99"/>
    <w:semiHidden/>
    <w:unhideWhenUsed/>
    <w:rsid w:val="007F74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F749C"/>
  </w:style>
  <w:style w:type="character" w:styleId="Accentuation">
    <w:name w:val="Emphasis"/>
    <w:basedOn w:val="Policepardfaut"/>
    <w:uiPriority w:val="20"/>
    <w:qFormat/>
    <w:rsid w:val="007F749C"/>
    <w:rPr>
      <w:i/>
      <w:iCs/>
    </w:rPr>
  </w:style>
  <w:style w:type="paragraph" w:styleId="Paragraphedeliste">
    <w:name w:val="List Paragraph"/>
    <w:basedOn w:val="Normal"/>
    <w:uiPriority w:val="34"/>
    <w:qFormat/>
    <w:rsid w:val="00AB5CF6"/>
    <w:pPr>
      <w:ind w:left="720"/>
      <w:contextualSpacing/>
    </w:pPr>
  </w:style>
  <w:style w:type="character" w:customStyle="1" w:styleId="hljs-operator">
    <w:name w:val="hljs-operator"/>
    <w:basedOn w:val="Policepardfaut"/>
    <w:rsid w:val="009B5788"/>
  </w:style>
  <w:style w:type="character" w:customStyle="1" w:styleId="hljs-keyword">
    <w:name w:val="hljs-keyword"/>
    <w:basedOn w:val="Policepardfaut"/>
    <w:rsid w:val="009B5788"/>
  </w:style>
  <w:style w:type="character" w:customStyle="1" w:styleId="hljs-type">
    <w:name w:val="hljs-type"/>
    <w:basedOn w:val="Policepardfaut"/>
    <w:rsid w:val="009B5788"/>
  </w:style>
  <w:style w:type="character" w:customStyle="1" w:styleId="hljs-number">
    <w:name w:val="hljs-number"/>
    <w:basedOn w:val="Policepardfaut"/>
    <w:rsid w:val="009B5788"/>
  </w:style>
  <w:style w:type="character" w:customStyle="1" w:styleId="hljs-builtin">
    <w:name w:val="hljs-built_in"/>
    <w:basedOn w:val="Policepardfaut"/>
    <w:rsid w:val="009B5788"/>
  </w:style>
  <w:style w:type="character" w:customStyle="1" w:styleId="hljs-string">
    <w:name w:val="hljs-string"/>
    <w:basedOn w:val="Policepardfaut"/>
    <w:rsid w:val="009B5788"/>
  </w:style>
  <w:style w:type="paragraph" w:customStyle="1" w:styleId="answerslines">
    <w:name w:val="answers_lines"/>
    <w:basedOn w:val="Normal"/>
    <w:qFormat/>
    <w:rsid w:val="000865EE"/>
    <w:pPr>
      <w:tabs>
        <w:tab w:val="left" w:leader="dot" w:pos="9072"/>
      </w:tabs>
    </w:pPr>
    <w:rPr>
      <w:rFonts w:ascii="Century Gothic" w:hAnsi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040769b891c7f15da8146f1b39b631b3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ec8456051eba06241ffedcb17458714b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D07E45-6B14-40F8-918D-2557BDE72A70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customXml/itemProps2.xml><?xml version="1.0" encoding="utf-8"?>
<ds:datastoreItem xmlns:ds="http://schemas.openxmlformats.org/officeDocument/2006/customXml" ds:itemID="{05A9E2E3-A1F5-4A05-B0E3-907CC75CF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DE6C1C-B723-4EE3-A401-76D6EAE8EF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1784</TotalTime>
  <Pages>8</Pages>
  <Words>822</Words>
  <Characters>4527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Matias Denis</cp:lastModifiedBy>
  <cp:revision>291</cp:revision>
  <cp:lastPrinted>2023-03-10T11:17:00Z</cp:lastPrinted>
  <dcterms:created xsi:type="dcterms:W3CDTF">2023-02-02T19:56:00Z</dcterms:created>
  <dcterms:modified xsi:type="dcterms:W3CDTF">2025-12-11T08:27:00Z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